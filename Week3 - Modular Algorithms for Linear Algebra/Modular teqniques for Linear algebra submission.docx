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EBC04" w14:textId="7E4F3FBA" w:rsidR="0007392C" w:rsidRPr="00586A35" w:rsidRDefault="00161786" w:rsidP="007A502C">
      <w:pPr>
        <w:pStyle w:val="Titledocument"/>
        <w:rPr>
          <w14:ligatures w14:val="standard"/>
        </w:rPr>
      </w:pPr>
      <w:r>
        <w:rPr>
          <w:bCs/>
          <w14:ligatures w14:val="standard"/>
        </w:rPr>
        <w:t>Modular Techniques for Linear Algebra</w:t>
      </w:r>
    </w:p>
    <w:p w14:paraId="707FB1E1" w14:textId="16B8592B" w:rsidR="0007392C" w:rsidRPr="00586A35" w:rsidRDefault="001467DE" w:rsidP="007A502C">
      <w:pPr>
        <w:pStyle w:val="Subtitle"/>
        <w:rPr>
          <w14:ligatures w14:val="standard"/>
        </w:rPr>
      </w:pPr>
      <w:r>
        <w:rPr>
          <w:bCs/>
          <w14:ligatures w14:val="standard"/>
        </w:rPr>
        <w:t>AM 3038 / AM 30</w:t>
      </w:r>
      <w:r w:rsidR="00723F3F">
        <w:rPr>
          <w:bCs/>
          <w14:ligatures w14:val="standard"/>
        </w:rPr>
        <w:t>84 / AM 3036</w:t>
      </w:r>
    </w:p>
    <w:p w14:paraId="6DD7E911"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F151369" w14:textId="1C973144" w:rsidR="00586A35" w:rsidRPr="00586A35" w:rsidRDefault="006538FB" w:rsidP="00586A35">
      <w:pPr>
        <w:pStyle w:val="Authors"/>
        <w:jc w:val="center"/>
        <w:rPr>
          <w14:ligatures w14:val="standard"/>
        </w:rPr>
      </w:pPr>
      <w:proofErr w:type="spellStart"/>
      <w:r>
        <w:rPr>
          <w:rStyle w:val="FirstName"/>
          <w14:ligatures w14:val="standard"/>
        </w:rPr>
        <w:t>Lasal</w:t>
      </w:r>
      <w:proofErr w:type="spellEnd"/>
      <w:r>
        <w:rPr>
          <w:rStyle w:val="FirstName"/>
          <w14:ligatures w14:val="standard"/>
        </w:rPr>
        <w:t xml:space="preserve"> </w:t>
      </w:r>
      <w:proofErr w:type="spellStart"/>
      <w:r>
        <w:rPr>
          <w:rStyle w:val="FirstName"/>
          <w14:ligatures w14:val="standard"/>
        </w:rPr>
        <w:t>Sandeepa</w:t>
      </w:r>
      <w:proofErr w:type="spellEnd"/>
      <w:r>
        <w:rPr>
          <w:rStyle w:val="FirstName"/>
          <w14:ligatures w14:val="standard"/>
        </w:rPr>
        <w:t xml:space="preserve"> Hettiarachchi</w:t>
      </w:r>
      <w:r w:rsidR="00586A35" w:rsidRPr="00586A35">
        <w:rPr>
          <w14:ligatures w14:val="standard"/>
        </w:rPr>
        <w:br/>
      </w:r>
      <w:r w:rsidR="00586A35" w:rsidRPr="00586A35">
        <w:rPr>
          <w:rStyle w:val="OrgDiv"/>
          <w:color w:val="auto"/>
          <w:sz w:val="20"/>
          <w14:ligatures w14:val="standard"/>
        </w:rPr>
        <w:t xml:space="preserve"> Department </w:t>
      </w:r>
      <w:r w:rsidR="00C26C47">
        <w:rPr>
          <w:rStyle w:val="OrgDiv"/>
          <w:color w:val="auto"/>
          <w:sz w:val="20"/>
          <w14:ligatures w14:val="standard"/>
        </w:rPr>
        <w:t>of Mathematics</w:t>
      </w:r>
      <w:r w:rsidR="00586A35" w:rsidRPr="00586A35">
        <w:rPr>
          <w:rStyle w:val="OrgName"/>
          <w:color w:val="auto"/>
          <w:sz w:val="20"/>
          <w14:ligatures w14:val="standard"/>
        </w:rPr>
        <w:br/>
        <w:t xml:space="preserve">University </w:t>
      </w:r>
      <w:r w:rsidR="00C26C47">
        <w:rPr>
          <w:rStyle w:val="OrgName"/>
          <w:color w:val="auto"/>
          <w:sz w:val="20"/>
          <w14:ligatures w14:val="standard"/>
        </w:rPr>
        <w:t>of Colombo</w:t>
      </w:r>
      <w:r w:rsidR="00586A35" w:rsidRPr="00586A35">
        <w:rPr>
          <w:sz w:val="20"/>
          <w14:ligatures w14:val="standard"/>
        </w:rPr>
        <w:br/>
      </w:r>
      <w:r w:rsidR="00240479">
        <w:rPr>
          <w:rStyle w:val="Email"/>
          <w:color w:val="auto"/>
          <w:sz w:val="20"/>
          <w14:ligatures w14:val="standard"/>
        </w:rPr>
        <w:t>2019s17363@stu.cmb.</w:t>
      </w:r>
      <w:r w:rsidR="0047439F">
        <w:rPr>
          <w:rStyle w:val="Email"/>
          <w:color w:val="auto"/>
          <w:sz w:val="20"/>
          <w14:ligatures w14:val="standard"/>
        </w:rPr>
        <w:t>ac.lk</w:t>
      </w:r>
    </w:p>
    <w:p w14:paraId="36965BB7" w14:textId="0B6EBB05" w:rsidR="00586A35" w:rsidRPr="00586A35" w:rsidRDefault="006538FB" w:rsidP="00586A35">
      <w:pPr>
        <w:pStyle w:val="Authors"/>
        <w:jc w:val="center"/>
        <w:rPr>
          <w14:ligatures w14:val="standard"/>
        </w:rPr>
      </w:pPr>
      <w:proofErr w:type="spellStart"/>
      <w:r>
        <w:rPr>
          <w:rStyle w:val="FirstName"/>
          <w14:ligatures w14:val="standard"/>
        </w:rPr>
        <w:t>Ud</w:t>
      </w:r>
      <w:r w:rsidR="00C26C47">
        <w:rPr>
          <w:rStyle w:val="FirstName"/>
          <w14:ligatures w14:val="standard"/>
        </w:rPr>
        <w:t>ani</w:t>
      </w:r>
      <w:proofErr w:type="spellEnd"/>
      <w:r w:rsidR="00C26C47">
        <w:rPr>
          <w:rStyle w:val="FirstName"/>
          <w14:ligatures w14:val="standard"/>
        </w:rPr>
        <w:t xml:space="preserve"> Anupama</w:t>
      </w:r>
      <w:r w:rsidR="00586A35" w:rsidRPr="00586A35">
        <w:rPr>
          <w14:ligatures w14:val="standard"/>
        </w:rPr>
        <w:br/>
      </w:r>
      <w:r w:rsidR="00C26C47" w:rsidRPr="00586A35">
        <w:rPr>
          <w:rStyle w:val="OrgDiv"/>
          <w:color w:val="auto"/>
          <w:sz w:val="20"/>
          <w14:ligatures w14:val="standard"/>
        </w:rPr>
        <w:t xml:space="preserve">Department </w:t>
      </w:r>
      <w:r w:rsidR="00C26C47">
        <w:rPr>
          <w:rStyle w:val="OrgDiv"/>
          <w:color w:val="auto"/>
          <w:sz w:val="20"/>
          <w14:ligatures w14:val="standard"/>
        </w:rPr>
        <w:t>of Mathematics</w:t>
      </w:r>
      <w:r w:rsidR="00586A35" w:rsidRPr="00586A35">
        <w:rPr>
          <w:rStyle w:val="OrgName"/>
          <w:color w:val="auto"/>
          <w:sz w:val="20"/>
          <w14:ligatures w14:val="standard"/>
        </w:rPr>
        <w:br/>
      </w:r>
      <w:r w:rsidR="00EC4A70" w:rsidRPr="00586A35">
        <w:rPr>
          <w:rStyle w:val="OrgName"/>
          <w:color w:val="auto"/>
          <w:sz w:val="20"/>
          <w14:ligatures w14:val="standard"/>
        </w:rPr>
        <w:t xml:space="preserve">University </w:t>
      </w:r>
      <w:r w:rsidR="00EC4A70">
        <w:rPr>
          <w:rStyle w:val="OrgName"/>
          <w:color w:val="auto"/>
          <w:sz w:val="20"/>
          <w14:ligatures w14:val="standard"/>
        </w:rPr>
        <w:t>of Colombo</w:t>
      </w:r>
      <w:r w:rsidR="00586A35" w:rsidRPr="00586A35">
        <w:rPr>
          <w:sz w:val="20"/>
          <w14:ligatures w14:val="standard"/>
        </w:rPr>
        <w:br/>
      </w:r>
      <w:r w:rsidR="0047439F" w:rsidRPr="0047439F">
        <w:rPr>
          <w:rStyle w:val="Email"/>
          <w:color w:val="auto"/>
          <w:sz w:val="20"/>
          <w14:ligatures w14:val="standard"/>
        </w:rPr>
        <w:t>2019s17616@stu.cmb.ac.lk</w:t>
      </w:r>
    </w:p>
    <w:p w14:paraId="41495AA4" w14:textId="5DCCBBDA" w:rsidR="00F3231F" w:rsidRPr="0047439F" w:rsidRDefault="00C26C47" w:rsidP="00586A35">
      <w:pPr>
        <w:pStyle w:val="Authors"/>
        <w:jc w:val="center"/>
        <w:rPr>
          <w:rStyle w:val="Email"/>
          <w:color w:val="auto"/>
          <w:sz w:val="20"/>
        </w:rPr>
      </w:pPr>
      <w:proofErr w:type="spellStart"/>
      <w:r>
        <w:rPr>
          <w:rStyle w:val="FirstName"/>
          <w14:ligatures w14:val="standard"/>
        </w:rPr>
        <w:t>Sahashra</w:t>
      </w:r>
      <w:proofErr w:type="spellEnd"/>
      <w:r>
        <w:rPr>
          <w:rStyle w:val="FirstName"/>
          <w14:ligatures w14:val="standard"/>
        </w:rPr>
        <w:t xml:space="preserve"> </w:t>
      </w:r>
      <w:proofErr w:type="spellStart"/>
      <w:r>
        <w:rPr>
          <w:rStyle w:val="FirstName"/>
          <w14:ligatures w14:val="standard"/>
        </w:rPr>
        <w:t>Dinasiri</w:t>
      </w:r>
      <w:proofErr w:type="spellEnd"/>
      <w:r w:rsidR="00586A35" w:rsidRPr="00586A35">
        <w:rPr>
          <w14:ligatures w14:val="standard"/>
        </w:rPr>
        <w:br/>
      </w:r>
      <w:r w:rsidRPr="00586A35">
        <w:rPr>
          <w:rStyle w:val="OrgDiv"/>
          <w:color w:val="auto"/>
          <w:sz w:val="20"/>
          <w14:ligatures w14:val="standard"/>
        </w:rPr>
        <w:t xml:space="preserve">Department </w:t>
      </w:r>
      <w:r>
        <w:rPr>
          <w:rStyle w:val="OrgDiv"/>
          <w:color w:val="auto"/>
          <w:sz w:val="20"/>
          <w14:ligatures w14:val="standard"/>
        </w:rPr>
        <w:t>of Mathematics</w:t>
      </w:r>
      <w:r w:rsidR="00586A35" w:rsidRPr="00586A35">
        <w:rPr>
          <w:rStyle w:val="OrgName"/>
          <w:color w:val="auto"/>
          <w:sz w:val="20"/>
          <w14:ligatures w14:val="standard"/>
        </w:rPr>
        <w:br/>
      </w:r>
      <w:r w:rsidR="00EC4A70" w:rsidRPr="00586A35">
        <w:rPr>
          <w:rStyle w:val="OrgName"/>
          <w:color w:val="auto"/>
          <w:sz w:val="20"/>
          <w14:ligatures w14:val="standard"/>
        </w:rPr>
        <w:t xml:space="preserve">University </w:t>
      </w:r>
      <w:r w:rsidR="00EC4A70">
        <w:rPr>
          <w:rStyle w:val="OrgName"/>
          <w:color w:val="auto"/>
          <w:sz w:val="20"/>
          <w14:ligatures w14:val="standard"/>
        </w:rPr>
        <w:t>of Colombo</w:t>
      </w:r>
      <w:r w:rsidR="00586A35" w:rsidRPr="00586A35">
        <w:rPr>
          <w:sz w:val="20"/>
          <w14:ligatures w14:val="standard"/>
        </w:rPr>
        <w:br/>
      </w:r>
      <w:r w:rsidR="0047439F">
        <w:rPr>
          <w:rStyle w:val="Email"/>
          <w:color w:val="auto"/>
          <w:sz w:val="20"/>
          <w14:ligatures w14:val="standard"/>
        </w:rPr>
        <w:t>2019s17334@stu.cmb.ac.lk</w:t>
      </w:r>
    </w:p>
    <w:p w14:paraId="3627134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41B727F" w14:textId="359C4364" w:rsidR="00694749" w:rsidRPr="00586A35" w:rsidRDefault="009B4811" w:rsidP="009B4811">
      <w:pPr>
        <w:pStyle w:val="AuthNotes"/>
        <w:tabs>
          <w:tab w:val="left" w:pos="8187"/>
        </w:tabs>
        <w:rPr>
          <w:color w:val="auto"/>
          <w14:ligatures w14:val="standard"/>
        </w:rPr>
      </w:pPr>
      <w:r>
        <w:rPr>
          <w:color w:val="auto"/>
          <w14:ligatures w14:val="standard"/>
        </w:rPr>
        <w:tab/>
      </w:r>
    </w:p>
    <w:p w14:paraId="7C043498" w14:textId="3458726A" w:rsidR="00586A35" w:rsidRPr="00586A35" w:rsidRDefault="00586A35" w:rsidP="009B4811">
      <w:pPr>
        <w:pStyle w:val="AbsHead"/>
        <w:tabs>
          <w:tab w:val="left" w:pos="8187"/>
        </w:tabs>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4862AFD7" w14:textId="77777777" w:rsidR="0007392C" w:rsidRPr="00586A35" w:rsidRDefault="007A502C" w:rsidP="00694749">
      <w:pPr>
        <w:pStyle w:val="AbsHead"/>
        <w:rPr>
          <w14:ligatures w14:val="standard"/>
        </w:rPr>
      </w:pPr>
      <w:r w:rsidRPr="00586A35">
        <w:rPr>
          <w14:ligatures w14:val="standard"/>
        </w:rPr>
        <w:t>ABSTRACT</w:t>
      </w:r>
    </w:p>
    <w:p w14:paraId="30410749" w14:textId="530D6F8F" w:rsidR="00F22C65" w:rsidRPr="0099024C" w:rsidRDefault="0099024C" w:rsidP="0099024C">
      <w:pPr>
        <w:pStyle w:val="CCSHead"/>
        <w:jc w:val="both"/>
        <w:rPr>
          <w:rFonts w:cstheme="minorBidi"/>
          <w:b w:val="0"/>
          <w:sz w:val="18"/>
          <w:lang w:eastAsia="it-IT"/>
          <w14:ligatures w14:val="standard"/>
        </w:rPr>
      </w:pPr>
      <w:r w:rsidRPr="0099024C">
        <w:rPr>
          <w:rFonts w:cstheme="minorBidi"/>
          <w:b w:val="0"/>
          <w:sz w:val="18"/>
          <w:lang w:eastAsia="it-IT"/>
          <w14:ligatures w14:val="standard"/>
        </w:rPr>
        <w:t>In linear algebra, modular techniques are often used to solve problems involving large matrices. These techniques involve breaking down a matrix into smaller, more manageable submatrices, which can then be manipulated using various mathematical operations. One such technique is the use of "big prime" and "small primes" to compute the determinant of a matrix. This method involves dividing the matrix into submatrices and then multiplying the determinants of these submatrices together, using modular arithmetic to ensure that the result remains manageable. By using these modular techniques, complex problems in linear algebra can be solved more efficiently and with greater accuracy.</w:t>
      </w:r>
      <w:r w:rsidR="00DE1482">
        <w:rPr>
          <w:rFonts w:cstheme="minorBidi"/>
          <w:b w:val="0"/>
          <w:sz w:val="18"/>
          <w:lang w:eastAsia="it-IT"/>
          <w14:ligatures w14:val="standard"/>
        </w:rPr>
        <w:t xml:space="preserve"> </w:t>
      </w:r>
      <w:r w:rsidR="002D5591">
        <w:rPr>
          <w:rFonts w:cstheme="minorBidi"/>
          <w:b w:val="0"/>
          <w:sz w:val="18"/>
          <w:lang w:eastAsia="it-IT"/>
          <w14:ligatures w14:val="standard"/>
        </w:rPr>
        <w:t>In this report</w:t>
      </w:r>
      <w:r w:rsidR="00DE1482">
        <w:rPr>
          <w:rFonts w:cstheme="minorBidi"/>
          <w:b w:val="0"/>
          <w:sz w:val="18"/>
          <w:lang w:eastAsia="it-IT"/>
          <w14:ligatures w14:val="standard"/>
        </w:rPr>
        <w:t>,</w:t>
      </w:r>
      <w:r w:rsidR="002D5591">
        <w:rPr>
          <w:rFonts w:cstheme="minorBidi"/>
          <w:b w:val="0"/>
          <w:sz w:val="18"/>
          <w:lang w:eastAsia="it-IT"/>
          <w14:ligatures w14:val="standard"/>
        </w:rPr>
        <w:t xml:space="preserve"> the </w:t>
      </w:r>
      <w:proofErr w:type="spellStart"/>
      <w:r w:rsidR="002D5591">
        <w:rPr>
          <w:rFonts w:cstheme="minorBidi"/>
          <w:b w:val="0"/>
          <w:sz w:val="18"/>
          <w:lang w:eastAsia="it-IT"/>
          <w14:ligatures w14:val="standard"/>
        </w:rPr>
        <w:t>One</w:t>
      </w:r>
      <w:r w:rsidR="006F717E">
        <w:rPr>
          <w:rFonts w:cstheme="minorBidi"/>
          <w:b w:val="0"/>
          <w:sz w:val="18"/>
          <w:lang w:eastAsia="it-IT"/>
          <w14:ligatures w14:val="standard"/>
        </w:rPr>
        <w:t>BigPrime</w:t>
      </w:r>
      <w:proofErr w:type="spellEnd"/>
      <w:r w:rsidR="006F717E">
        <w:rPr>
          <w:rFonts w:cstheme="minorBidi"/>
          <w:b w:val="0"/>
          <w:sz w:val="18"/>
          <w:lang w:eastAsia="it-IT"/>
          <w14:ligatures w14:val="standard"/>
        </w:rPr>
        <w:t xml:space="preserve"> method and </w:t>
      </w:r>
      <w:proofErr w:type="spellStart"/>
      <w:r w:rsidR="006F717E">
        <w:rPr>
          <w:rFonts w:cstheme="minorBidi"/>
          <w:b w:val="0"/>
          <w:sz w:val="18"/>
          <w:lang w:eastAsia="it-IT"/>
          <w14:ligatures w14:val="standard"/>
        </w:rPr>
        <w:t>SmallPrimes</w:t>
      </w:r>
      <w:proofErr w:type="spellEnd"/>
      <w:r w:rsidR="006F717E">
        <w:rPr>
          <w:rFonts w:cstheme="minorBidi"/>
          <w:b w:val="0"/>
          <w:sz w:val="18"/>
          <w:lang w:eastAsia="it-IT"/>
          <w14:ligatures w14:val="standard"/>
        </w:rPr>
        <w:t xml:space="preserve"> method will be discussed to solve for the </w:t>
      </w:r>
      <w:r w:rsidR="00DE1482">
        <w:rPr>
          <w:rFonts w:cstheme="minorBidi"/>
          <w:b w:val="0"/>
          <w:sz w:val="18"/>
          <w:lang w:eastAsia="it-IT"/>
          <w14:ligatures w14:val="standard"/>
        </w:rPr>
        <w:t>determinant of a matrix.</w:t>
      </w:r>
      <w:r w:rsidR="00FB2577">
        <w:rPr>
          <w:rFonts w:cstheme="minorBidi"/>
          <w:b w:val="0"/>
          <w:sz w:val="18"/>
          <w:lang w:eastAsia="it-IT"/>
          <w14:ligatures w14:val="standard"/>
        </w:rPr>
        <w:t xml:space="preserve"> Also</w:t>
      </w:r>
      <w:r w:rsidR="00902965">
        <w:rPr>
          <w:rFonts w:cstheme="minorBidi"/>
          <w:b w:val="0"/>
          <w:sz w:val="18"/>
          <w:lang w:eastAsia="it-IT"/>
          <w14:ligatures w14:val="standard"/>
        </w:rPr>
        <w:t>,</w:t>
      </w:r>
      <w:r w:rsidR="00FB2577">
        <w:rPr>
          <w:rFonts w:cstheme="minorBidi"/>
          <w:b w:val="0"/>
          <w:sz w:val="18"/>
          <w:lang w:eastAsia="it-IT"/>
          <w14:ligatures w14:val="standard"/>
        </w:rPr>
        <w:t xml:space="preserve"> the computational complexity of the </w:t>
      </w:r>
      <w:r w:rsidR="00902965">
        <w:rPr>
          <w:rFonts w:cstheme="minorBidi"/>
          <w:b w:val="0"/>
          <w:sz w:val="18"/>
          <w:lang w:eastAsia="it-IT"/>
          <w14:ligatures w14:val="standard"/>
        </w:rPr>
        <w:t xml:space="preserve">approaches will be </w:t>
      </w:r>
      <w:r w:rsidR="00402A24">
        <w:rPr>
          <w:rFonts w:cstheme="minorBidi"/>
          <w:b w:val="0"/>
          <w:sz w:val="18"/>
          <w:lang w:eastAsia="it-IT"/>
          <w14:ligatures w14:val="standard"/>
        </w:rPr>
        <w:t>analyzed.</w:t>
      </w:r>
    </w:p>
    <w:p w14:paraId="03EB13BC" w14:textId="4331153D" w:rsidR="0007392C" w:rsidRPr="00586A35" w:rsidRDefault="00675128" w:rsidP="00675128">
      <w:pPr>
        <w:pStyle w:val="KeyWordHead"/>
        <w:rPr>
          <w:lang w:eastAsia="it-IT"/>
        </w:rPr>
      </w:pPr>
      <w:r w:rsidRPr="00586A35">
        <w:rPr>
          <w:lang w:eastAsia="it-IT"/>
          <w14:ligatures w14:val="standard"/>
        </w:rPr>
        <w:t>KEYWORD</w:t>
      </w:r>
      <w:r w:rsidRPr="7A2B60E2">
        <w:rPr>
          <w:lang w:eastAsia="it-IT"/>
        </w:rPr>
        <w:t>S</w:t>
      </w:r>
    </w:p>
    <w:p w14:paraId="6C60B4F0" w14:textId="75EF32CF" w:rsidR="0007392C" w:rsidRPr="00586A35" w:rsidRDefault="00675128" w:rsidP="00675128">
      <w:pPr>
        <w:pStyle w:val="KeyWords"/>
        <w:rPr>
          <w:lang w:eastAsia="it-IT"/>
          <w14:ligatures w14:val="standard"/>
        </w:rPr>
      </w:pPr>
      <w:r w:rsidRPr="00586A35">
        <w:rPr>
          <w:lang w:eastAsia="it-IT"/>
          <w14:ligatures w14:val="standard"/>
        </w:rPr>
        <w:t>Matrix, Determinant, Linear Algebra, Modular Techniques, Chinese Remainder Theorem, Small Prime modular computation method</w:t>
      </w:r>
    </w:p>
    <w:p w14:paraId="632C7253" w14:textId="428EFC8B" w:rsidR="00DD1F63" w:rsidRPr="00586A35" w:rsidRDefault="00DD1F63" w:rsidP="00DD1F63">
      <w:pPr>
        <w:pStyle w:val="Head1"/>
        <w:spacing w:before="380"/>
      </w:pPr>
      <w:r w:rsidRPr="00586A35">
        <w:rPr>
          <w:rStyle w:val="Label"/>
          <w14:ligatures w14:val="standard"/>
        </w:rPr>
        <w:t>1</w:t>
      </w:r>
      <w:r w:rsidRPr="00586A35">
        <w:rPr>
          <w14:ligatures w14:val="standard"/>
        </w:rPr>
        <w:t> </w:t>
      </w:r>
      <w:r w:rsidR="009C151E">
        <w:rPr>
          <w14:ligatures w14:val="standard"/>
        </w:rPr>
        <w:t>Introduction</w:t>
      </w:r>
    </w:p>
    <w:p w14:paraId="47B3D4B5" w14:textId="0423BBEC" w:rsidR="005C1B79" w:rsidRDefault="00683086" w:rsidP="000A1DCD">
      <w:pPr>
        <w:pStyle w:val="Head1"/>
        <w:spacing w:before="380"/>
        <w:ind w:left="0" w:firstLine="0"/>
        <w:jc w:val="both"/>
      </w:pPr>
      <w:r>
        <w:rPr>
          <w:rFonts w:eastAsiaTheme="minorHAnsi" w:cstheme="minorBidi"/>
          <w:b w:val="0"/>
          <w:sz w:val="18"/>
          <w:szCs w:val="22"/>
          <w:lang w:eastAsia="it-IT"/>
          <w14:ligatures w14:val="standard"/>
        </w:rPr>
        <w:t>M</w:t>
      </w:r>
      <w:r w:rsidR="005C1B79" w:rsidRPr="000A1DCD">
        <w:rPr>
          <w:rFonts w:eastAsiaTheme="minorHAnsi" w:cstheme="minorBidi"/>
          <w:b w:val="0"/>
          <w:sz w:val="18"/>
          <w:szCs w:val="22"/>
          <w:lang w:eastAsia="it-IT"/>
          <w14:ligatures w14:val="standard"/>
        </w:rPr>
        <w:t>odular techniques</w:t>
      </w:r>
      <w:r>
        <w:rPr>
          <w:rFonts w:eastAsiaTheme="minorHAnsi" w:cstheme="minorBidi"/>
          <w:b w:val="0"/>
          <w:sz w:val="18"/>
          <w:szCs w:val="22"/>
          <w:lang w:eastAsia="it-IT"/>
          <w14:ligatures w14:val="standard"/>
        </w:rPr>
        <w:t xml:space="preserve"> in linear algebra</w:t>
      </w:r>
      <w:r w:rsidR="005C1B79" w:rsidRPr="000A1DCD">
        <w:rPr>
          <w:rFonts w:eastAsiaTheme="minorHAnsi" w:cstheme="minorBidi"/>
          <w:b w:val="0"/>
          <w:sz w:val="18"/>
          <w:szCs w:val="22"/>
          <w:lang w:eastAsia="it-IT"/>
          <w14:ligatures w14:val="standard"/>
        </w:rPr>
        <w:t xml:space="preserve"> involve the use of modular arithmetic to solve problems involving matrices and other mathematical objects. One common application of modular techniques in linear algebra is the calculation of determinants. A determinant is a value associated with a square matrix that encodes</w:t>
      </w:r>
      <w:r w:rsidR="005C1B79">
        <w:t xml:space="preserve"> </w:t>
      </w:r>
      <w:r w:rsidR="005C1B79" w:rsidRPr="000A1DCD">
        <w:rPr>
          <w:rFonts w:eastAsiaTheme="minorHAnsi" w:cstheme="minorBidi"/>
          <w:b w:val="0"/>
          <w:sz w:val="18"/>
          <w:szCs w:val="22"/>
          <w:lang w:eastAsia="it-IT"/>
          <w14:ligatures w14:val="standard"/>
        </w:rPr>
        <w:t>certain properties of the linear transformation represented by the matrix.</w:t>
      </w:r>
    </w:p>
    <w:p w14:paraId="28B60ECF" w14:textId="6F52C377" w:rsidR="009C151E" w:rsidRDefault="005C1B79" w:rsidP="000A1DCD">
      <w:pPr>
        <w:pStyle w:val="Para"/>
        <w:ind w:firstLine="0"/>
        <w:jc w:val="both"/>
        <w:rPr>
          <w:lang w:eastAsia="it-IT"/>
          <w14:ligatures w14:val="standard"/>
        </w:rPr>
      </w:pPr>
      <w:r w:rsidRPr="000A1DCD">
        <w:rPr>
          <w:lang w:eastAsia="it-IT"/>
          <w14:ligatures w14:val="standard"/>
        </w:rPr>
        <w:t>One approach to calculating determinants is to use the "big prime" method. This involves working modulo a large prime number, which allows us to reduce the calculations to a finite field and apply various algebraic manipulations to simplify the problem. For example, we can use row and column operations to put the matrix into reduced row echelon form, from which the determinant can be easily calculated.</w:t>
      </w:r>
    </w:p>
    <w:p w14:paraId="5F1768DE" w14:textId="77777777" w:rsidR="006C3401" w:rsidRDefault="006C3401" w:rsidP="000A1DCD">
      <w:pPr>
        <w:pStyle w:val="Para"/>
        <w:ind w:firstLine="0"/>
        <w:jc w:val="both"/>
        <w:rPr>
          <w:lang w:eastAsia="it-IT"/>
          <w14:ligatures w14:val="standard"/>
        </w:rPr>
      </w:pPr>
    </w:p>
    <w:p w14:paraId="5C26DEF6" w14:textId="5DE0D8A4" w:rsidR="006C3401" w:rsidRDefault="006C3401" w:rsidP="000A1DCD">
      <w:pPr>
        <w:pStyle w:val="Para"/>
        <w:ind w:firstLine="0"/>
        <w:jc w:val="both"/>
        <w:rPr>
          <w:lang w:eastAsia="it-IT"/>
          <w14:ligatures w14:val="standard"/>
        </w:rPr>
      </w:pPr>
      <w:r>
        <w:rPr>
          <w:lang w:eastAsia="it-IT"/>
          <w14:ligatures w14:val="standard"/>
        </w:rPr>
        <w:t xml:space="preserve">In the following </w:t>
      </w:r>
      <w:r w:rsidR="00754C1E">
        <w:rPr>
          <w:lang w:eastAsia="it-IT"/>
          <w14:ligatures w14:val="standard"/>
        </w:rPr>
        <w:t>subsections</w:t>
      </w:r>
      <w:r w:rsidR="0017144D">
        <w:rPr>
          <w:lang w:eastAsia="it-IT"/>
          <w14:ligatures w14:val="standard"/>
        </w:rPr>
        <w:t>,</w:t>
      </w:r>
      <w:r>
        <w:rPr>
          <w:lang w:eastAsia="it-IT"/>
          <w14:ligatures w14:val="standard"/>
        </w:rPr>
        <w:t xml:space="preserve"> the </w:t>
      </w:r>
      <w:r w:rsidR="00754C1E">
        <w:rPr>
          <w:lang w:eastAsia="it-IT"/>
          <w14:ligatures w14:val="standard"/>
        </w:rPr>
        <w:t>theory behind the methods will be accessed.</w:t>
      </w:r>
    </w:p>
    <w:p w14:paraId="396CD676" w14:textId="77777777" w:rsidR="00A076BA" w:rsidRDefault="00A076BA" w:rsidP="000A1DCD">
      <w:pPr>
        <w:pStyle w:val="Para"/>
        <w:ind w:firstLine="0"/>
        <w:jc w:val="both"/>
        <w:rPr>
          <w:lang w:eastAsia="it-IT"/>
          <w14:ligatures w14:val="standard"/>
        </w:rPr>
      </w:pPr>
    </w:p>
    <w:p w14:paraId="7733414E" w14:textId="6B00FCF6" w:rsidR="006C3401" w:rsidRDefault="58B76C4A" w:rsidP="006C3401">
      <w:pPr>
        <w:pStyle w:val="Head2"/>
      </w:pPr>
      <w:r>
        <w:t>1.1 Small Primes Method</w:t>
      </w:r>
    </w:p>
    <w:p w14:paraId="48E47A99" w14:textId="7DA0AA9B" w:rsidR="006C3401" w:rsidRDefault="2D167B64" w:rsidP="58B76C4A">
      <w:pPr>
        <w:pStyle w:val="Para"/>
        <w:ind w:firstLine="0"/>
        <w:jc w:val="both"/>
        <w:rPr>
          <w:lang w:eastAsia="it-IT"/>
        </w:rPr>
      </w:pPr>
      <w:r w:rsidRPr="2D167B64">
        <w:rPr>
          <w:lang w:eastAsia="it-IT"/>
        </w:rPr>
        <w:t>For a given matrix(A), the Small Prime method can be used to find the determinant. First, the Hadamard’s bound will be calculated. Then consecutive small primes</w:t>
      </w:r>
      <w:r w:rsidR="4634E0B7" w:rsidRPr="4634E0B7">
        <w:rPr>
          <w:lang w:eastAsia="it-IT"/>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4634E0B7" w:rsidRPr="4634E0B7">
        <w:rPr>
          <w:lang w:eastAsia="it-IT"/>
        </w:rPr>
        <w:t>)</w:t>
      </w:r>
      <w:r w:rsidRPr="2D167B64">
        <w:rPr>
          <w:lang w:eastAsia="it-IT"/>
        </w:rPr>
        <w:t xml:space="preserve"> from 2 </w:t>
      </w:r>
      <w:r w:rsidR="4634E0B7" w:rsidRPr="4634E0B7">
        <w:rPr>
          <w:lang w:eastAsia="it-IT"/>
        </w:rPr>
        <w:t xml:space="preserve">up to </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4634E0B7" w:rsidRPr="4634E0B7">
        <w:rPr>
          <w:lang w:eastAsia="it-IT"/>
        </w:rPr>
        <w:t>￼,</w:t>
      </w:r>
      <w:r w:rsidRPr="2D167B64">
        <w:rPr>
          <w:lang w:eastAsia="it-IT"/>
        </w:rPr>
        <w:t xml:space="preserve"> where the multiplication of them is greater than 2*(Hadamard’s bound</w:t>
      </w:r>
      <w:r w:rsidR="68E0AFB8" w:rsidRPr="68E0AFB8">
        <w:rPr>
          <w:lang w:eastAsia="it-IT"/>
        </w:rPr>
        <w:t>) +</w:t>
      </w:r>
      <w:r w:rsidRPr="2D167B64">
        <w:rPr>
          <w:lang w:eastAsia="it-IT"/>
        </w:rPr>
        <w:t xml:space="preserve">1 will be chosen. Next, the matrix A is converted into a modulo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2D167B64">
        <w:rPr>
          <w:lang w:eastAsia="it-IT"/>
        </w:rPr>
        <w:t xml:space="preserve"> </w:t>
      </w:r>
      <w:proofErr w:type="gramStart"/>
      <w:r w:rsidRPr="2D167B64">
        <w:rPr>
          <w:lang w:eastAsia="it-IT"/>
        </w:rPr>
        <w:t>matrix(</w:t>
      </w:r>
      <w:proofErr w:type="gramEnd"/>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4634E0B7" w:rsidRPr="4634E0B7">
        <w:rPr>
          <w:lang w:eastAsia="it-IT"/>
        </w:rPr>
        <w:t>)</w:t>
      </w:r>
      <w:r w:rsidRPr="2D167B64">
        <w:rPr>
          <w:lang w:eastAsia="it-IT"/>
        </w:rPr>
        <w:t xml:space="preserve"> </w:t>
      </w:r>
      <w:r w:rsidRPr="2D167B64">
        <w:rPr>
          <w:lang w:eastAsia="it-IT"/>
        </w:rPr>
        <w:t>f</w:t>
      </w:r>
      <w:r w:rsidRPr="2D167B64">
        <w:rPr>
          <w:lang w:eastAsia="it-IT"/>
        </w:rPr>
        <w:t xml:space="preserve">or all </w:t>
      </w:r>
      <w:proofErr w:type="spellStart"/>
      <w:r w:rsidRPr="2D167B64">
        <w:rPr>
          <w:lang w:eastAsia="it-IT"/>
        </w:rPr>
        <w:t>i</w:t>
      </w:r>
      <w:proofErr w:type="spellEnd"/>
      <w:r w:rsidRPr="2D167B64">
        <w:rPr>
          <w:lang w:eastAsia="it-IT"/>
        </w:rPr>
        <w:t>=1</w:t>
      </w:r>
      <w:r w:rsidR="24BCA194" w:rsidRPr="24BCA194">
        <w:rPr>
          <w:lang w:eastAsia="it-IT"/>
        </w:rPr>
        <w:t>,..,</w:t>
      </w:r>
      <w:r w:rsidRPr="2D167B64">
        <w:rPr>
          <w:lang w:eastAsia="it-IT"/>
        </w:rPr>
        <w:t xml:space="preserve">r. </w:t>
      </w:r>
      <w:r w:rsidRPr="2D167B64">
        <w:rPr>
          <w:lang w:eastAsia="it-IT"/>
        </w:rPr>
        <w:t xml:space="preserve">Then find the determinants of all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2D167B64">
        <w:rPr>
          <w:lang w:eastAsia="it-IT"/>
        </w:rPr>
        <w:t xml:space="preserve"> </w:t>
      </w:r>
      <w:proofErr w:type="gramStart"/>
      <w:r w:rsidRPr="2D167B64">
        <w:rPr>
          <w:lang w:eastAsia="it-IT"/>
        </w:rPr>
        <w:t xml:space="preserve">s </w:t>
      </w:r>
      <w:r w:rsidRPr="2D167B64">
        <w:rPr>
          <w:lang w:eastAsia="it-IT"/>
        </w:rPr>
        <w:t>.</w:t>
      </w:r>
      <w:proofErr w:type="gramEnd"/>
      <w:r w:rsidRPr="2D167B64">
        <w:rPr>
          <w:lang w:eastAsia="it-IT"/>
        </w:rPr>
        <w:t xml:space="preserve">  From it, a system of equations will be generated. That system can be solved using Chinese Remainder Theorem. Then it will give a unique congruence class as the solution. The determinant of A will be in that congruence class. The element with minimum absolute value of the mentioned congruence class is the determinant of A.</w:t>
      </w:r>
    </w:p>
    <w:p w14:paraId="045D43CD" w14:textId="6B00FCF6" w:rsidR="006C3401" w:rsidRDefault="006C3401" w:rsidP="008D4C3E">
      <w:pPr>
        <w:pStyle w:val="Head2"/>
        <w:ind w:left="0" w:firstLine="0"/>
      </w:pPr>
    </w:p>
    <w:p w14:paraId="08FEC9B2" w14:textId="2B78148F" w:rsidR="006C3401" w:rsidRDefault="006C3401" w:rsidP="006C3401">
      <w:pPr>
        <w:pStyle w:val="Head2"/>
      </w:pPr>
      <w:r>
        <w:t>1.2 Chinese remainder theorem</w:t>
      </w:r>
    </w:p>
    <w:p w14:paraId="181ACBB7" w14:textId="2B78148F" w:rsidR="008D4C3E" w:rsidRDefault="008D4C3E" w:rsidP="006C3401">
      <w:pPr>
        <w:pStyle w:val="Head2"/>
      </w:pPr>
    </w:p>
    <w:p w14:paraId="662E72A6" w14:textId="5755A5FE" w:rsidR="00723BE7" w:rsidRDefault="6CCD9476" w:rsidP="6B65B203">
      <w:pPr>
        <w:pStyle w:val="Para"/>
        <w:ind w:firstLine="0"/>
        <w:rPr>
          <w:lang w:eastAsia="it-IT"/>
        </w:rPr>
      </w:pPr>
      <w:r>
        <w:t>T</w:t>
      </w:r>
      <w:r w:rsidRPr="6CCD9476">
        <w:rPr>
          <w:rFonts w:eastAsiaTheme="minorEastAsia"/>
          <w:lang w:eastAsia="it-IT"/>
        </w:rPr>
        <w:t xml:space="preserve">he Chinese Remainder Theorem is a mathematical theorem </w:t>
      </w:r>
      <w:r>
        <w:t>that gives the conditions necessary for multiple equations to have a simultaneous integer solution. If we know the remainders of the division of an integer by several integers, then we can determine uniquely the remainder of the division of this integer by the product of these integers under the condition that the devisors are pairwise coprime. In other words, we can explain it as following.  Theorem says that, if we have a system of congruences (equations involving the modulo operation), then under certain conditions, we can find a solution to the system that is unique modulo the product of the moduli involved.</w:t>
      </w:r>
    </w:p>
    <w:p w14:paraId="06957542" w14:textId="3645A859" w:rsidR="104C752F" w:rsidRDefault="3CDB00EF" w:rsidP="104C752F">
      <w:pPr>
        <w:pStyle w:val="Para"/>
        <w:ind w:firstLine="0"/>
      </w:pPr>
      <w:r>
        <w:t>x</w:t>
      </w:r>
      <m:oMath>
        <m:r>
          <w:rPr>
            <w:rFonts w:ascii="Cambria Math" w:hAnsi="Cambria Math"/>
          </w:rPr>
          <m:t>≡ </m:t>
        </m:r>
      </m:oMath>
      <w:r>
        <w:t>b</w:t>
      </w:r>
      <w:r w:rsidRPr="19D10905">
        <w:rPr>
          <w:rFonts w:eastAsiaTheme="minorEastAsia"/>
          <w:vertAlign w:val="subscript"/>
        </w:rPr>
        <w:t>1</w:t>
      </w:r>
      <w:r w:rsidRPr="19D10905">
        <w:rPr>
          <w:rFonts w:eastAsiaTheme="minorEastAsia"/>
        </w:rPr>
        <w:t>(mod p</w:t>
      </w:r>
      <w:r w:rsidRPr="19D10905">
        <w:rPr>
          <w:rFonts w:eastAsiaTheme="minorEastAsia"/>
          <w:vertAlign w:val="subscript"/>
        </w:rPr>
        <w:t>1</w:t>
      </w:r>
      <w:r w:rsidRPr="19D10905">
        <w:rPr>
          <w:rFonts w:eastAsiaTheme="minorEastAsia"/>
        </w:rPr>
        <w:t xml:space="preserve">)   </w:t>
      </w:r>
    </w:p>
    <w:p w14:paraId="53BBC6F8" w14:textId="4F888DAC" w:rsidR="104C752F" w:rsidRDefault="7D4E8974" w:rsidP="104C752F">
      <w:pPr>
        <w:pStyle w:val="Para"/>
        <w:ind w:firstLine="0"/>
      </w:pPr>
      <w:r>
        <w:t>x</w:t>
      </w:r>
      <m:oMath>
        <m:r>
          <w:rPr>
            <w:rFonts w:ascii="Cambria Math" w:hAnsi="Cambria Math"/>
          </w:rPr>
          <m:t>≡ </m:t>
        </m:r>
      </m:oMath>
      <w:r w:rsidRPr="31B49DD3">
        <w:rPr>
          <w:rFonts w:eastAsiaTheme="minorEastAsia"/>
        </w:rPr>
        <w:t>b</w:t>
      </w:r>
      <w:r w:rsidRPr="31B49DD3">
        <w:rPr>
          <w:rFonts w:eastAsiaTheme="minorEastAsia"/>
          <w:vertAlign w:val="subscript"/>
        </w:rPr>
        <w:t>2</w:t>
      </w:r>
      <w:r w:rsidRPr="31B49DD3">
        <w:rPr>
          <w:rFonts w:eastAsiaTheme="minorEastAsia"/>
        </w:rPr>
        <w:t>(mod p</w:t>
      </w:r>
      <w:r w:rsidRPr="31B49DD3">
        <w:rPr>
          <w:rFonts w:eastAsiaTheme="minorEastAsia"/>
          <w:vertAlign w:val="subscript"/>
        </w:rPr>
        <w:t>2</w:t>
      </w:r>
      <w:r w:rsidRPr="31B49DD3">
        <w:rPr>
          <w:rFonts w:eastAsiaTheme="minorEastAsia"/>
        </w:rPr>
        <w:t xml:space="preserve">)       </w:t>
      </w:r>
    </w:p>
    <w:p w14:paraId="680235DC" w14:textId="28B51D9C" w:rsidR="104C752F" w:rsidRDefault="7D4E8974" w:rsidP="104C752F">
      <w:pPr>
        <w:pStyle w:val="Para"/>
        <w:ind w:firstLine="0"/>
      </w:pPr>
      <w:r>
        <w:t>x</w:t>
      </w:r>
      <m:oMath>
        <m:r>
          <w:rPr>
            <w:rFonts w:ascii="Cambria Math" w:hAnsi="Cambria Math"/>
          </w:rPr>
          <m:t>≡ </m:t>
        </m:r>
      </m:oMath>
      <w:r>
        <w:t>b</w:t>
      </w:r>
      <w:r w:rsidRPr="052C0660">
        <w:rPr>
          <w:vertAlign w:val="subscript"/>
        </w:rPr>
        <w:t>3</w:t>
      </w:r>
      <w:r>
        <w:t>(mod p</w:t>
      </w:r>
      <w:r w:rsidRPr="27196122">
        <w:rPr>
          <w:vertAlign w:val="subscript"/>
        </w:rPr>
        <w:t>3</w:t>
      </w:r>
      <w:r>
        <w:t xml:space="preserve">)       </w:t>
      </w:r>
    </w:p>
    <w:p w14:paraId="03F8C21E" w14:textId="30467C51" w:rsidR="104C752F" w:rsidRDefault="72B34CC3" w:rsidP="104C752F">
      <w:pPr>
        <w:pStyle w:val="Para"/>
        <w:ind w:firstLine="0"/>
      </w:pPr>
      <w:r>
        <w:t>x</w:t>
      </w:r>
      <m:oMath>
        <m:r>
          <w:rPr>
            <w:rFonts w:ascii="Cambria Math" w:hAnsi="Cambria Math"/>
          </w:rPr>
          <m:t>≡ </m:t>
        </m:r>
      </m:oMath>
      <w:r>
        <w:t>b</w:t>
      </w:r>
      <w:r w:rsidRPr="64CC02B3">
        <w:rPr>
          <w:vertAlign w:val="subscript"/>
        </w:rPr>
        <w:t>4</w:t>
      </w:r>
      <w:r>
        <w:t>(mod p</w:t>
      </w:r>
      <w:r w:rsidRPr="06B95D76">
        <w:rPr>
          <w:vertAlign w:val="subscript"/>
        </w:rPr>
        <w:t>4</w:t>
      </w:r>
      <w:r>
        <w:t xml:space="preserve">)       </w:t>
      </w:r>
    </w:p>
    <w:p w14:paraId="3D7AE1D8" w14:textId="26E60A4D" w:rsidR="104C752F" w:rsidRDefault="0774A98C" w:rsidP="104C752F">
      <w:pPr>
        <w:pStyle w:val="Para"/>
        <w:ind w:firstLine="0"/>
      </w:pPr>
      <w:r>
        <w:t>.</w:t>
      </w:r>
    </w:p>
    <w:p w14:paraId="32224A11" w14:textId="6FAB72BD" w:rsidR="104C752F" w:rsidRDefault="2D167B64" w:rsidP="104C752F">
      <w:pPr>
        <w:pStyle w:val="Para"/>
        <w:ind w:firstLine="0"/>
      </w:pPr>
      <w:r>
        <w:t>.</w:t>
      </w:r>
    </w:p>
    <w:p w14:paraId="54F884F7" w14:textId="318146FE" w:rsidR="104C752F" w:rsidRDefault="58B4124B" w:rsidP="104C752F">
      <w:pPr>
        <w:pStyle w:val="Para"/>
        <w:ind w:firstLine="0"/>
      </w:pPr>
      <w:r>
        <w:t>.</w:t>
      </w:r>
    </w:p>
    <w:p w14:paraId="065B8F7B" w14:textId="77777777" w:rsidR="009F484B" w:rsidRDefault="20ED1E4F" w:rsidP="443F3456">
      <w:pPr>
        <w:pStyle w:val="Para"/>
        <w:ind w:firstLine="0"/>
      </w:pPr>
      <w:r>
        <w:t>x</w:t>
      </w:r>
      <m:oMath>
        <m:r>
          <w:rPr>
            <w:rFonts w:ascii="Cambria Math" w:hAnsi="Cambria Math"/>
          </w:rPr>
          <m:t>≡ </m:t>
        </m:r>
      </m:oMath>
      <w:proofErr w:type="gramStart"/>
      <w:r>
        <w:t>b</w:t>
      </w:r>
      <w:r w:rsidRPr="6F224875">
        <w:rPr>
          <w:vertAlign w:val="subscript"/>
        </w:rPr>
        <w:t>k</w:t>
      </w:r>
      <w:r>
        <w:t>(</w:t>
      </w:r>
      <w:proofErr w:type="gramEnd"/>
      <w:r>
        <w:t>mod p</w:t>
      </w:r>
      <w:r w:rsidRPr="05A121FF">
        <w:rPr>
          <w:vertAlign w:val="subscript"/>
        </w:rPr>
        <w:t>k</w:t>
      </w:r>
      <w:r>
        <w:t xml:space="preserve">) </w:t>
      </w:r>
    </w:p>
    <w:p w14:paraId="376200D8" w14:textId="19E52224" w:rsidR="104C752F" w:rsidRDefault="20ED1E4F" w:rsidP="443F3456">
      <w:pPr>
        <w:pStyle w:val="Para"/>
        <w:ind w:firstLine="0"/>
      </w:pPr>
      <w:r>
        <w:t xml:space="preserve">                                                                                                        </w:t>
      </w:r>
    </w:p>
    <w:p w14:paraId="58C4B5E7" w14:textId="36E3CF8F" w:rsidR="6BF6F4F4" w:rsidRDefault="33EC6ACF" w:rsidP="6BF6F4F4">
      <w:pPr>
        <w:pStyle w:val="Para"/>
        <w:ind w:firstLine="0"/>
      </w:pPr>
      <w:r>
        <w:t xml:space="preserve">Let pi where I = {1, 2, 3, ..., k} </w:t>
      </w:r>
      <m:oMath>
        <m:r>
          <m:rPr>
            <m:scr m:val="double-struck"/>
          </m:rPr>
          <w:rPr>
            <w:rFonts w:ascii="Cambria Math" w:hAnsi="Cambria Math"/>
          </w:rPr>
          <m:t>∈Z </m:t>
        </m:r>
      </m:oMath>
      <w:r w:rsidR="287DE996">
        <w:t>be pairwise coprime [ie: gcd p</w:t>
      </w:r>
      <w:r w:rsidR="287DE996" w:rsidRPr="0893345A">
        <w:rPr>
          <w:vertAlign w:val="subscript"/>
        </w:rPr>
        <w:t>i</w:t>
      </w:r>
      <w:r w:rsidR="287DE996">
        <w:t xml:space="preserve">, </w:t>
      </w:r>
      <w:proofErr w:type="spellStart"/>
      <w:r w:rsidR="287DE996">
        <w:t>p</w:t>
      </w:r>
      <w:r w:rsidR="287DE996" w:rsidRPr="16208366">
        <w:rPr>
          <w:vertAlign w:val="subscript"/>
        </w:rPr>
        <w:t>i+</w:t>
      </w:r>
      <w:r w:rsidR="3972996D" w:rsidRPr="3972996D">
        <w:rPr>
          <w:vertAlign w:val="subscript"/>
        </w:rPr>
        <w:t>n</w:t>
      </w:r>
      <w:proofErr w:type="spellEnd"/>
      <w:r w:rsidR="287DE996">
        <w:t xml:space="preserve"> = 1]</w:t>
      </w:r>
    </w:p>
    <w:p w14:paraId="7611723C" w14:textId="14CBC70E" w:rsidR="0ACE297F" w:rsidRDefault="4BA3021B" w:rsidP="0ACE297F">
      <w:pPr>
        <w:pStyle w:val="Para"/>
        <w:ind w:firstLine="0"/>
      </w:pPr>
      <w:r>
        <w:t>B</w:t>
      </w:r>
      <w:r w:rsidRPr="4BA3021B">
        <w:rPr>
          <w:vertAlign w:val="subscript"/>
        </w:rPr>
        <w:t xml:space="preserve">i </w:t>
      </w:r>
      <m:oMath>
        <m:r>
          <m:rPr>
            <m:scr m:val="double-struck"/>
          </m:rPr>
          <w:rPr>
            <w:rFonts w:ascii="Cambria Math" w:hAnsi="Cambria Math"/>
          </w:rPr>
          <m:t>∈Z </m:t>
        </m:r>
      </m:oMath>
    </w:p>
    <w:p w14:paraId="0A48A090" w14:textId="09D24C17" w:rsidR="3CA51AC3" w:rsidRDefault="5BA97EA5" w:rsidP="3CA51AC3">
      <w:pPr>
        <w:pStyle w:val="Para"/>
        <w:ind w:firstLine="0"/>
      </w:pPr>
      <w:r>
        <w:t>Then the system has solutions as a unique congruence class.</w:t>
      </w:r>
    </w:p>
    <w:p w14:paraId="0740B5CB" w14:textId="5C9E7EFC" w:rsidR="5C67F1E9" w:rsidRDefault="34A6E2FF" w:rsidP="5C67F1E9">
      <w:pPr>
        <w:pStyle w:val="Para"/>
        <w:ind w:firstLine="0"/>
      </w:pPr>
      <w:r>
        <w:lastRenderedPageBreak/>
        <w:t>{y</w:t>
      </w:r>
      <m:oMath>
        <m:r>
          <m:rPr>
            <m:scr m:val="double-struck"/>
          </m:rPr>
          <w:rPr>
            <w:rFonts w:ascii="Cambria Math" w:hAnsi="Cambria Math"/>
          </w:rPr>
          <m:t>∈Z </m:t>
        </m:r>
      </m:oMath>
      <w:r w:rsidR="7F555CDF">
        <w:t xml:space="preserve">: y </w:t>
      </w:r>
      <m:oMath>
        <m:r>
          <w:rPr>
            <w:rFonts w:ascii="Cambria Math" w:hAnsi="Cambria Math"/>
          </w:rPr>
          <m:t>≡ </m:t>
        </m:r>
      </m:oMath>
      <w:r w:rsidR="2F1C867C">
        <w:t>x (mod p</w:t>
      </w:r>
      <w:r w:rsidR="2F1C867C" w:rsidRPr="313B217E">
        <w:rPr>
          <w:vertAlign w:val="subscript"/>
        </w:rPr>
        <w:t xml:space="preserve">1 </w:t>
      </w:r>
      <w:r w:rsidR="2F1C867C">
        <w:t>p</w:t>
      </w:r>
      <w:r w:rsidR="6A0D0791" w:rsidRPr="6A0D0791">
        <w:rPr>
          <w:vertAlign w:val="subscript"/>
        </w:rPr>
        <w:t xml:space="preserve">2 </w:t>
      </w:r>
      <w:r w:rsidR="2F1C867C">
        <w:t>...p</w:t>
      </w:r>
      <w:r w:rsidR="786D9B25" w:rsidRPr="786D9B25">
        <w:rPr>
          <w:vertAlign w:val="subscript"/>
        </w:rPr>
        <w:t>k</w:t>
      </w:r>
      <w:r w:rsidR="2F1C867C">
        <w:t>)}</w:t>
      </w:r>
    </w:p>
    <w:p w14:paraId="25AD78A7" w14:textId="3047D691" w:rsidR="4C9F4911" w:rsidRDefault="672FF94B" w:rsidP="4C9F4911">
      <w:pPr>
        <w:pStyle w:val="Para"/>
        <w:ind w:firstLine="0"/>
      </w:pPr>
      <w:r>
        <w:t xml:space="preserve">Given: x </w:t>
      </w:r>
      <m:oMath>
        <m:r>
          <w:rPr>
            <w:rFonts w:ascii="Cambria Math" w:hAnsi="Cambria Math"/>
          </w:rPr>
          <m:t>≡ </m:t>
        </m:r>
      </m:oMath>
      <w:r>
        <w:t>a</w:t>
      </w:r>
      <w:r w:rsidRPr="3B1C7D77">
        <w:rPr>
          <w:vertAlign w:val="subscript"/>
        </w:rPr>
        <w:t>i</w:t>
      </w:r>
      <w:r>
        <w:t xml:space="preserve"> (mod mi) for </w:t>
      </w:r>
      <w:proofErr w:type="spellStart"/>
      <w:r>
        <w:t>i</w:t>
      </w:r>
      <w:proofErr w:type="spellEnd"/>
      <w:r>
        <w:t xml:space="preserve"> = 1,2, 3, …, r</w:t>
      </w:r>
    </w:p>
    <w:p w14:paraId="3B2DE386" w14:textId="2C85390F" w:rsidR="60486A62" w:rsidRDefault="6CE7207F" w:rsidP="60486A62">
      <w:pPr>
        <w:pStyle w:val="Para"/>
        <w:ind w:firstLine="0"/>
      </w:pPr>
      <w:r>
        <w:t>(</w:t>
      </w:r>
      <w:proofErr w:type="gramStart"/>
      <w:r>
        <w:t>mi</w:t>
      </w:r>
      <w:proofErr w:type="gramEnd"/>
      <w:r>
        <w:t xml:space="preserve"> are pairwise relatively prime)</w:t>
      </w:r>
    </w:p>
    <w:p w14:paraId="0D1FC919" w14:textId="00B206C0" w:rsidR="6CFF4CBD" w:rsidRDefault="2D167B64" w:rsidP="6CFF4CBD">
      <w:pPr>
        <w:pStyle w:val="Para"/>
        <w:ind w:firstLine="0"/>
      </w:pPr>
      <w:r>
        <w:t xml:space="preserve">The solution set of congruences  </w:t>
      </w:r>
    </w:p>
    <w:p w14:paraId="62C6E607" w14:textId="74554F08" w:rsidR="7CDA7DC1" w:rsidRDefault="005E742D" w:rsidP="7CDA7DC1">
      <w:pPr>
        <w:pStyle w:val="Para"/>
        <w:ind w:firstLine="0"/>
      </w:pPr>
      <m:oMathPara>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1</m:t>
              </m:r>
            </m:sub>
          </m:sSub>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m</m:t>
                  </m:r>
                </m:e>
                <m:sub>
                  <m:r>
                    <w:rPr>
                      <w:rFonts w:ascii="Cambria Math" w:hAnsi="Cambria Math"/>
                    </w:rPr>
                    <m:t>i</m:t>
                  </m:r>
                </m:sub>
              </m:sSub>
            </m:den>
          </m:f>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sub>
          </m:sSub>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m</m:t>
                  </m:r>
                </m:e>
                <m:sub>
                  <m:r>
                    <w:rPr>
                      <w:rFonts w:ascii="Cambria Math" w:hAnsi="Cambria Math"/>
                    </w:rPr>
                    <m:t>r</m:t>
                  </m:r>
                </m:sub>
              </m:sSub>
            </m:den>
          </m:f>
          <m:d>
            <m:dPr>
              <m:ctrlPr>
                <w:rPr>
                  <w:rFonts w:ascii="Cambria Math" w:hAnsi="Cambria Math"/>
                </w:rPr>
              </m:ctrlPr>
            </m:dPr>
            <m:e>
              <m:r>
                <w:rPr>
                  <w:rFonts w:ascii="Cambria Math" w:hAnsi="Cambria Math"/>
                </w:rPr>
                <m:t>mod M</m:t>
              </m:r>
            </m:e>
          </m:d>
        </m:oMath>
      </m:oMathPara>
    </w:p>
    <w:p w14:paraId="7BC9298B" w14:textId="1459F3FA" w:rsidR="6425ED83" w:rsidRDefault="6425ED83" w:rsidP="6425ED83">
      <w:pPr>
        <w:pStyle w:val="Para"/>
        <w:ind w:firstLine="0"/>
      </w:pPr>
    </w:p>
    <w:p w14:paraId="318C6A50" w14:textId="2B78148F" w:rsidR="006C3401" w:rsidRDefault="7E4444A5" w:rsidP="006C3401">
      <w:pPr>
        <w:pStyle w:val="Head2"/>
      </w:pPr>
      <w:r>
        <w:t>1.3 One Big Prime method</w:t>
      </w:r>
    </w:p>
    <w:p w14:paraId="3481CBD4" w14:textId="2B78148F" w:rsidR="008D4C3E" w:rsidRDefault="008D4C3E" w:rsidP="006C3401">
      <w:pPr>
        <w:pStyle w:val="Head2"/>
      </w:pPr>
    </w:p>
    <w:p w14:paraId="4E1ADA3D" w14:textId="3E413B18" w:rsidR="006C3401" w:rsidRPr="000A1DCD" w:rsidRDefault="692463EA" w:rsidP="000A1DCD">
      <w:pPr>
        <w:pStyle w:val="Para"/>
        <w:ind w:firstLine="0"/>
        <w:jc w:val="both"/>
        <w:rPr>
          <w:lang w:eastAsia="it-IT"/>
          <w14:ligatures w14:val="standard"/>
        </w:rPr>
      </w:pPr>
      <w:r w:rsidRPr="692463EA">
        <w:rPr>
          <w:lang w:eastAsia="it-IT"/>
        </w:rPr>
        <w:t xml:space="preserve">For a given matrix(A), the One Big Prime method can be used to find the determinant. First, the Hadamard’s bound will be calculated. Then a big prime number(P) which is greater than 2*(Hadamard’s </w:t>
      </w:r>
      <w:proofErr w:type="gramStart"/>
      <w:r w:rsidRPr="692463EA">
        <w:rPr>
          <w:lang w:eastAsia="it-IT"/>
        </w:rPr>
        <w:t>bound)+</w:t>
      </w:r>
      <w:proofErr w:type="gramEnd"/>
      <w:r w:rsidRPr="692463EA">
        <w:rPr>
          <w:lang w:eastAsia="it-IT"/>
        </w:rPr>
        <w:t xml:space="preserve">1 will be chosen. Next, the matrix A is converted into a modulo P </w:t>
      </w:r>
      <w:proofErr w:type="gramStart"/>
      <w:r w:rsidRPr="692463EA">
        <w:rPr>
          <w:lang w:eastAsia="it-IT"/>
        </w:rPr>
        <w:t>matrix(</w:t>
      </w:r>
      <w:proofErr w:type="gramEnd"/>
      <m:oMath>
        <m:sSub>
          <m:sSubPr>
            <m:ctrlPr>
              <w:rPr>
                <w:rFonts w:ascii="Cambria Math" w:hAnsi="Cambria Math"/>
              </w:rPr>
            </m:ctrlPr>
          </m:sSubPr>
          <m:e>
            <m:r>
              <w:rPr>
                <w:rFonts w:ascii="Cambria Math" w:hAnsi="Cambria Math"/>
              </w:rPr>
              <m:t>A</m:t>
            </m:r>
          </m:e>
          <m:sub>
            <m:r>
              <w:rPr>
                <w:rFonts w:ascii="Cambria Math" w:hAnsi="Cambria Math"/>
              </w:rPr>
              <m:t>P</m:t>
            </m:r>
          </m:sub>
        </m:sSub>
      </m:oMath>
      <w:r w:rsidR="05330A99" w:rsidRPr="05330A99">
        <w:rPr>
          <w:lang w:eastAsia="it-IT"/>
        </w:rPr>
        <w:t>)</w:t>
      </w:r>
      <w:r w:rsidR="05330A99" w:rsidRPr="05330A99">
        <w:rPr>
          <w:lang w:eastAsia="it-IT"/>
        </w:rPr>
        <w:t>.</w:t>
      </w:r>
      <w:r w:rsidRPr="692463EA">
        <w:rPr>
          <w:lang w:eastAsia="it-IT"/>
        </w:rPr>
        <w:t xml:space="preserve"> Then find the determinant of </w:t>
      </w:r>
      <m:oMath>
        <m:sSub>
          <m:sSubPr>
            <m:ctrlPr>
              <w:rPr>
                <w:rFonts w:ascii="Cambria Math" w:hAnsi="Cambria Math"/>
              </w:rPr>
            </m:ctrlPr>
          </m:sSubPr>
          <m:e>
            <m:r>
              <w:rPr>
                <w:rFonts w:ascii="Cambria Math" w:hAnsi="Cambria Math"/>
              </w:rPr>
              <m:t>A</m:t>
            </m:r>
          </m:e>
          <m:sub>
            <m:r>
              <w:rPr>
                <w:rFonts w:ascii="Cambria Math" w:hAnsi="Cambria Math"/>
              </w:rPr>
              <m:t>P</m:t>
            </m:r>
          </m:sub>
        </m:sSub>
      </m:oMath>
      <w:r w:rsidR="70148AA3" w:rsidRPr="70148AA3">
        <w:rPr>
          <w:lang w:eastAsia="it-IT"/>
        </w:rPr>
        <w:t>.</w:t>
      </w:r>
      <w:r w:rsidRPr="692463EA">
        <w:rPr>
          <w:lang w:eastAsia="it-IT"/>
        </w:rPr>
        <w:t xml:space="preserve">  Then the determinant of A will be in y congruence class where </w:t>
      </w:r>
      <m:oMath>
        <m:d>
          <m:dPr>
            <m:begChr m:val="{"/>
            <m:endChr m:val="}"/>
            <m:ctrlPr>
              <w:rPr>
                <w:rFonts w:ascii="Cambria Math" w:hAnsi="Cambria Math"/>
              </w:rPr>
            </m:ctrlPr>
          </m:dPr>
          <m:e>
            <m:r>
              <w:rPr>
                <w:rFonts w:ascii="Cambria Math" w:hAnsi="Cambria Math"/>
              </w:rPr>
              <m:t>y</m:t>
            </m:r>
            <m:r>
              <m:rPr>
                <m:scr m:val="double-struck"/>
              </m:rPr>
              <w:rPr>
                <w:rFonts w:ascii="Cambria Math" w:hAnsi="Cambria Math"/>
              </w:rPr>
              <m:t>∈Z:</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P</m:t>
                        </m:r>
                      </m:sub>
                    </m:sSub>
                  </m:e>
                </m:d>
              </m:e>
            </m:func>
            <m:d>
              <m:dPr>
                <m:ctrlPr>
                  <w:rPr>
                    <w:rFonts w:ascii="Cambria Math" w:hAnsi="Cambria Math"/>
                  </w:rPr>
                </m:ctrlPr>
              </m:dPr>
              <m:e>
                <m:r>
                  <w:rPr>
                    <w:rFonts w:ascii="Cambria Math" w:hAnsi="Cambria Math"/>
                  </w:rPr>
                  <m:t>modP</m:t>
                </m:r>
              </m:e>
            </m:d>
          </m:e>
        </m:d>
        <m:r>
          <w:rPr>
            <w:rFonts w:ascii="Cambria Math" w:hAnsi="Cambria Math"/>
          </w:rPr>
          <m:t>.</m:t>
        </m:r>
      </m:oMath>
      <w:r w:rsidRPr="692463EA">
        <w:rPr>
          <w:lang w:eastAsia="it-IT"/>
        </w:rPr>
        <w:t xml:space="preserve"> Th</w:t>
      </w:r>
      <w:r w:rsidRPr="692463EA">
        <w:rPr>
          <w:lang w:eastAsia="it-IT"/>
        </w:rPr>
        <w:t>e element with minimum absolute value of the mentioned congruence class is the determinant of A.</w:t>
      </w:r>
    </w:p>
    <w:p w14:paraId="492661A5" w14:textId="35DDCC1A" w:rsidR="009C151E" w:rsidRPr="00586A35" w:rsidRDefault="009C151E" w:rsidP="009C151E">
      <w:pPr>
        <w:pStyle w:val="Head1"/>
        <w:spacing w:before="380"/>
      </w:pPr>
      <w:r>
        <w:rPr>
          <w:rStyle w:val="Label"/>
          <w14:ligatures w14:val="standard"/>
        </w:rPr>
        <w:t>2</w:t>
      </w:r>
      <w:r w:rsidRPr="00586A35">
        <w:rPr>
          <w14:ligatures w14:val="standard"/>
        </w:rPr>
        <w:t> </w:t>
      </w:r>
      <w:r>
        <w:rPr>
          <w14:ligatures w14:val="standard"/>
        </w:rPr>
        <w:t>Methodology</w:t>
      </w:r>
    </w:p>
    <w:p w14:paraId="406C5F6F" w14:textId="0886C6AE" w:rsidR="00ED519E" w:rsidRPr="00586A35" w:rsidRDefault="00ED519E" w:rsidP="00ED519E">
      <w:pPr>
        <w:pStyle w:val="Para"/>
        <w:ind w:firstLine="0"/>
        <w:jc w:val="both"/>
        <w:rPr>
          <w14:ligatures w14:val="standard"/>
        </w:rPr>
      </w:pPr>
      <w:r>
        <w:rPr>
          <w:lang w:eastAsia="it-IT"/>
          <w14:ligatures w14:val="standard"/>
        </w:rPr>
        <w:t>In this section</w:t>
      </w:r>
      <w:r w:rsidR="00A6482A">
        <w:rPr>
          <w:lang w:eastAsia="it-IT"/>
          <w14:ligatures w14:val="standard"/>
        </w:rPr>
        <w:t>,</w:t>
      </w:r>
      <w:r>
        <w:rPr>
          <w:lang w:eastAsia="it-IT"/>
          <w14:ligatures w14:val="standard"/>
        </w:rPr>
        <w:t xml:space="preserve"> </w:t>
      </w:r>
      <w:r w:rsidR="00214C2B">
        <w:rPr>
          <w:lang w:eastAsia="it-IT"/>
          <w14:ligatures w14:val="standard"/>
        </w:rPr>
        <w:t>the methodology</w:t>
      </w:r>
      <w:r w:rsidR="0096721A">
        <w:rPr>
          <w:lang w:eastAsia="it-IT"/>
          <w14:ligatures w14:val="standard"/>
        </w:rPr>
        <w:t xml:space="preserve"> pertaining to calculating the determinant of </w:t>
      </w:r>
      <w:r w:rsidR="00A6482A">
        <w:rPr>
          <w:lang w:eastAsia="it-IT"/>
          <w14:ligatures w14:val="standard"/>
        </w:rPr>
        <w:t xml:space="preserve">matrices </w:t>
      </w:r>
      <w:r w:rsidR="00B00193">
        <w:rPr>
          <w:lang w:eastAsia="it-IT"/>
          <w14:ligatures w14:val="standard"/>
        </w:rPr>
        <w:t xml:space="preserve">using One Big prime method and </w:t>
      </w:r>
      <w:r w:rsidR="005416E8">
        <w:rPr>
          <w:lang w:eastAsia="it-IT"/>
          <w14:ligatures w14:val="standard"/>
        </w:rPr>
        <w:t>small primes</w:t>
      </w:r>
      <w:r w:rsidR="00B00193">
        <w:rPr>
          <w:lang w:eastAsia="it-IT"/>
          <w14:ligatures w14:val="standard"/>
        </w:rPr>
        <w:t xml:space="preserve"> method will be discussed. </w:t>
      </w:r>
    </w:p>
    <w:p w14:paraId="69E707F9" w14:textId="6717AB8D" w:rsidR="00621D68" w:rsidRPr="00586A35" w:rsidRDefault="0017144D" w:rsidP="0017144D">
      <w:pPr>
        <w:pStyle w:val="Head2"/>
        <w:ind w:left="0" w:firstLine="0"/>
      </w:pPr>
      <w:r>
        <w:t xml:space="preserve">2.1 Algorithm to calculate the </w:t>
      </w:r>
      <w:r w:rsidR="007D3FB2">
        <w:t xml:space="preserve">determinant using small primes method for </w:t>
      </w:r>
      <w:proofErr w:type="gramStart"/>
      <w:r w:rsidR="007D3FB2">
        <w:t>an</w:t>
      </w:r>
      <w:proofErr w:type="gramEnd"/>
      <w:r w:rsidR="007D3FB2">
        <w:t xml:space="preserve"> </w:t>
      </w:r>
      <w:proofErr w:type="spellStart"/>
      <w:r w:rsidR="007D3FB2">
        <w:t>nxn</w:t>
      </w:r>
      <w:proofErr w:type="spellEnd"/>
      <w:r w:rsidR="007D3FB2">
        <w:t xml:space="preserve"> matrix</w:t>
      </w:r>
    </w:p>
    <w:p w14:paraId="16CDFDA3" w14:textId="77777777" w:rsidR="001D42CF" w:rsidRDefault="001D42CF" w:rsidP="773193D2">
      <w:pPr>
        <w:spacing w:line="240" w:lineRule="auto"/>
      </w:pPr>
    </w:p>
    <w:p w14:paraId="4A3FE422" w14:textId="3E0CF47E" w:rsidR="773193D2" w:rsidRDefault="773193D2" w:rsidP="773193D2">
      <w:pPr>
        <w:spacing w:line="240" w:lineRule="auto"/>
      </w:pPr>
      <w:proofErr w:type="gramStart"/>
      <w:r w:rsidRPr="773193D2">
        <w:t>INPUTS :</w:t>
      </w:r>
      <w:proofErr w:type="gramEnd"/>
      <w:r w:rsidRPr="773193D2">
        <w:t xml:space="preserve"> Shape of the matrix , respective elements of the matrix </w:t>
      </w:r>
    </w:p>
    <w:p w14:paraId="008C4258" w14:textId="3694979A" w:rsidR="773193D2" w:rsidRDefault="773193D2" w:rsidP="773193D2">
      <w:pPr>
        <w:spacing w:line="240" w:lineRule="auto"/>
      </w:pPr>
      <w:r w:rsidRPr="773193D2">
        <w:t xml:space="preserve">STEP </w:t>
      </w:r>
      <w:proofErr w:type="gramStart"/>
      <w:r w:rsidRPr="773193D2">
        <w:t>1 :</w:t>
      </w:r>
      <w:proofErr w:type="gramEnd"/>
      <w:r w:rsidRPr="773193D2">
        <w:t xml:space="preserve"> Find the maximum absolute value of all entries.</w:t>
      </w:r>
    </w:p>
    <w:p w14:paraId="6A20E570" w14:textId="348045F0" w:rsidR="773193D2" w:rsidRDefault="00DE290C" w:rsidP="34E43469">
      <w:pPr>
        <w:spacing w:line="240" w:lineRule="auto"/>
        <w:ind w:firstLine="708"/>
      </w:pPr>
      <m:oMathPara>
        <m:oMath>
          <m:r>
            <w:rPr>
              <w:rFonts w:ascii="Cambria Math" w:hAnsi="Cambria Math"/>
            </w:rPr>
            <m:t>B ← 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eastAsiaTheme="minorEastAsia" w:hAnsi="Cambria Math"/>
            </w:rPr>
            <m:t xml:space="preserve"> for all i,j in shape of A</m:t>
          </m:r>
        </m:oMath>
      </m:oMathPara>
    </w:p>
    <w:p w14:paraId="6ADDDA10" w14:textId="75C5A8CA" w:rsidR="773193D2" w:rsidRDefault="773193D2" w:rsidP="773193D2">
      <w:pPr>
        <w:spacing w:line="240" w:lineRule="auto"/>
      </w:pPr>
      <w:r w:rsidRPr="773193D2">
        <w:t xml:space="preserve">STEP </w:t>
      </w:r>
      <w:proofErr w:type="gramStart"/>
      <w:r w:rsidRPr="773193D2">
        <w:t>2 :</w:t>
      </w:r>
      <w:proofErr w:type="gramEnd"/>
      <w:r w:rsidRPr="773193D2">
        <w:t xml:space="preserve"> Calculate the Hadamard’s bound (H).</w:t>
      </w:r>
    </w:p>
    <w:p w14:paraId="217CB7F5" w14:textId="76EE57C3" w:rsidR="006762B7" w:rsidRPr="00EE001D" w:rsidRDefault="006762B7" w:rsidP="34E43469">
      <w:pPr>
        <w:spacing w:line="240" w:lineRule="auto"/>
        <w:ind w:firstLine="708"/>
      </w:pPr>
      <m:oMathPara>
        <m:oMathParaPr>
          <m:jc m:val="center"/>
        </m:oMathParaPr>
        <m:oMath>
          <m:r>
            <w:rPr>
              <w:rFonts w:ascii="Cambria Math" w:hAnsi="Cambria Math"/>
            </w:rPr>
            <m:t>H ←</m:t>
          </m:r>
          <m:sSup>
            <m:sSupPr>
              <m:ctrlPr>
                <w:rPr>
                  <w:rFonts w:ascii="Cambria Math" w:hAnsi="Cambria Math"/>
                  <w:i/>
                </w:rPr>
              </m:ctrlPr>
            </m:sSupPr>
            <m:e>
              <m:r>
                <w:rPr>
                  <w:rFonts w:ascii="Cambria Math" w:hAnsi="Cambria Math"/>
                </w:rPr>
                <m:t>n</m:t>
              </m:r>
            </m:e>
            <m:sup>
              <m:r>
                <w:rPr>
                  <w:rFonts w:ascii="Cambria Math" w:hAnsi="Cambria Math"/>
                </w:rPr>
                <m:t>n/2</m:t>
              </m:r>
            </m:sup>
          </m:sSup>
          <m:sSup>
            <m:sSupPr>
              <m:ctrlPr>
                <w:rPr>
                  <w:rFonts w:ascii="Cambria Math" w:hAnsi="Cambria Math"/>
                  <w:i/>
                </w:rPr>
              </m:ctrlPr>
            </m:sSupPr>
            <m:e>
              <m:r>
                <w:rPr>
                  <w:rFonts w:ascii="Cambria Math" w:hAnsi="Cambria Math"/>
                </w:rPr>
                <m:t>B</m:t>
              </m:r>
            </m:e>
            <m:sup>
              <m:r>
                <w:rPr>
                  <w:rFonts w:ascii="Cambria Math" w:hAnsi="Cambria Math"/>
                </w:rPr>
                <m:t>n</m:t>
              </m:r>
            </m:sup>
          </m:sSup>
        </m:oMath>
      </m:oMathPara>
    </w:p>
    <w:p w14:paraId="723ECFC2" w14:textId="5640CB38" w:rsidR="773193D2" w:rsidRDefault="773193D2" w:rsidP="773193D2">
      <w:pPr>
        <w:spacing w:line="240" w:lineRule="auto"/>
      </w:pPr>
      <w:r w:rsidRPr="773193D2">
        <w:t xml:space="preserve">STEP </w:t>
      </w:r>
      <w:proofErr w:type="gramStart"/>
      <w:r w:rsidRPr="773193D2">
        <w:t>3 :</w:t>
      </w:r>
      <w:proofErr w:type="gramEnd"/>
      <w:r w:rsidRPr="773193D2">
        <w:t xml:space="preserve"> Choose P such that,</w:t>
      </w:r>
    </w:p>
    <w:p w14:paraId="6B661BE1" w14:textId="3AB3B866" w:rsidR="00EE001D" w:rsidRDefault="00EE001D" w:rsidP="04033127">
      <w:pPr>
        <w:spacing w:line="240" w:lineRule="auto"/>
        <w:ind w:firstLine="708"/>
        <w:jc w:val="center"/>
      </w:pPr>
      <m:oMathPara>
        <m:oMath>
          <m:r>
            <w:rPr>
              <w:rFonts w:ascii="Cambria Math" w:hAnsi="Cambria Math"/>
            </w:rPr>
            <m:t>P&gt;2H+1</m:t>
          </m:r>
        </m:oMath>
      </m:oMathPara>
    </w:p>
    <w:p w14:paraId="3DBF9D95" w14:textId="6D5BD374" w:rsidR="773193D2" w:rsidRDefault="773193D2" w:rsidP="773193D2">
      <w:pPr>
        <w:spacing w:line="240" w:lineRule="auto"/>
      </w:pPr>
      <w:r w:rsidRPr="773193D2">
        <w:t xml:space="preserve">STEP 4: Find small prime numbers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2370B">
        <w:t xml:space="preserve"> </w:t>
      </w:r>
      <w:r w:rsidRPr="773193D2">
        <w:t xml:space="preserve">where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m:t>
        </m:r>
      </m:oMath>
    </w:p>
    <w:p w14:paraId="3D95D24F" w14:textId="28639A41" w:rsidR="773193D2" w:rsidRDefault="773193D2" w:rsidP="773193D2">
      <w:pPr>
        <w:spacing w:line="240" w:lineRule="auto"/>
      </w:pPr>
      <w:r w:rsidRPr="773193D2">
        <w:t xml:space="preserve">STEP </w:t>
      </w:r>
      <w:proofErr w:type="gramStart"/>
      <w:r w:rsidRPr="773193D2">
        <w:t>5 :</w:t>
      </w:r>
      <w:proofErr w:type="gramEnd"/>
      <w:r w:rsidRPr="773193D2">
        <w:t xml:space="preserve"> Convert all</w:t>
      </w:r>
      <w:r w:rsidR="00950478">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773193D2">
        <w:t>’s</w:t>
      </w:r>
      <w:r w:rsidR="00B0006A">
        <w:t xml:space="preserve"> of the Matrix A</w:t>
      </w:r>
      <w:r w:rsidRPr="773193D2">
        <w:t xml:space="preserve"> into modulo </w:t>
      </w:r>
      <w:r w:rsidR="00B71B1B">
        <w:t xml:space="preserve">matrices of </w:t>
      </w:r>
      <w:r w:rsidR="003E0C43">
        <w:t xml:space="preserve">the primes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2E24FC">
        <w:rPr>
          <w:rFonts w:eastAsiaTheme="minorEastAsia"/>
        </w:rPr>
        <w:t xml:space="preserve"> </w:t>
      </w:r>
      <w:r w:rsidRPr="773193D2">
        <w:t xml:space="preserve">for all </w:t>
      </w:r>
      <w:r w:rsidR="009D297E">
        <w:t>m</w:t>
      </w:r>
      <w:r w:rsidRPr="773193D2">
        <w:t xml:space="preserve"> = 1,2,..,k </w:t>
      </w:r>
    </w:p>
    <w:p w14:paraId="4DD0B5DF" w14:textId="1A5A256F" w:rsidR="00F36813" w:rsidRDefault="00F221EC" w:rsidP="536A5699">
      <w:pPr>
        <w:spacing w:line="240" w:lineRule="auto"/>
        <w:jc w:val="center"/>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sSub>
            <m:sSubPr>
              <m:ctrlPr>
                <w:rPr>
                  <w:rFonts w:ascii="Cambria Math" w:eastAsiaTheme="minorEastAsia" w:hAnsi="Cambria Math"/>
                  <w:i/>
                </w:rPr>
              </m:ctrlPr>
            </m:sSub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(mod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b>
              <m:r>
                <w:rPr>
                  <w:rFonts w:ascii="Cambria Math" w:eastAsiaTheme="minorEastAsia" w:hAnsi="Cambria Math"/>
                </w:rPr>
                <m:t>nxn</m:t>
              </m:r>
            </m:sub>
          </m:sSub>
        </m:oMath>
      </m:oMathPara>
    </w:p>
    <w:p w14:paraId="198D5040" w14:textId="125C0082" w:rsidR="773193D2" w:rsidRDefault="773193D2" w:rsidP="773193D2">
      <w:pPr>
        <w:spacing w:line="240" w:lineRule="auto"/>
      </w:pPr>
      <w:r w:rsidRPr="773193D2">
        <w:t xml:space="preserve">STEP </w:t>
      </w:r>
      <w:proofErr w:type="gramStart"/>
      <w:r w:rsidRPr="773193D2">
        <w:t>6 :</w:t>
      </w:r>
      <w:proofErr w:type="gramEnd"/>
      <w:r w:rsidRPr="773193D2">
        <w:t xml:space="preserve"> Find the determinants of all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oMath>
      <w:r w:rsidRPr="773193D2">
        <w:t>s.</w:t>
      </w:r>
    </w:p>
    <w:p w14:paraId="72D6D347" w14:textId="60F54405" w:rsidR="773193D2" w:rsidRDefault="773193D2" w:rsidP="6E40085A">
      <w:pPr>
        <w:spacing w:line="240" w:lineRule="auto"/>
      </w:pPr>
      <w:r w:rsidRPr="773193D2">
        <w:rPr>
          <w:i/>
          <w:iCs/>
        </w:rPr>
        <w:t xml:space="preserve">(Make a system such that </w:t>
      </w:r>
      <m:oMath>
        <m:func>
          <m:funcPr>
            <m:ctrlPr>
              <w:rPr>
                <w:rFonts w:ascii="Cambria Math" w:hAnsi="Cambria Math"/>
                <w:i/>
                <w:iCs/>
              </w:rPr>
            </m:ctrlPr>
          </m:funcPr>
          <m:fName>
            <m:r>
              <m:rPr>
                <m:sty m:val="p"/>
              </m:rPr>
              <w:rPr>
                <w:rFonts w:ascii="Cambria Math" w:hAnsi="Cambria Math"/>
              </w:rPr>
              <m:t>det</m:t>
            </m:r>
          </m:fName>
          <m:e>
            <m:d>
              <m:dPr>
                <m:ctrlPr>
                  <w:rPr>
                    <w:rFonts w:ascii="Cambria Math" w:hAnsi="Cambria Math"/>
                    <w:i/>
                    <w:iCs/>
                  </w:rPr>
                </m:ctrlPr>
              </m:dPr>
              <m:e>
                <m:r>
                  <w:rPr>
                    <w:rFonts w:ascii="Cambria Math" w:hAnsi="Cambria Math"/>
                  </w:rPr>
                  <m:t>A</m:t>
                </m:r>
              </m:e>
            </m:d>
          </m:e>
        </m:func>
        <m:r>
          <w:rPr>
            <w:rFonts w:ascii="Cambria Math" w:hAnsi="Cambria Math"/>
          </w:rPr>
          <m:t>=</m:t>
        </m:r>
        <m:func>
          <m:funcPr>
            <m:ctrlPr>
              <w:rPr>
                <w:rFonts w:ascii="Cambria Math" w:hAnsi="Cambria Math"/>
                <w:iCs/>
              </w:rPr>
            </m:ctrlPr>
          </m:funcPr>
          <m:fName>
            <m:r>
              <m:rPr>
                <m:sty m:val="p"/>
              </m:rPr>
              <w:rPr>
                <w:rFonts w:ascii="Cambria Math" w:hAnsi="Cambria Math"/>
              </w:rPr>
              <m:t>det</m:t>
            </m:r>
            <m:ctrlPr>
              <w:rPr>
                <w:rFonts w:ascii="Cambria Math" w:hAnsi="Cambria Math"/>
                <w:i/>
                <w:iCs/>
              </w:rPr>
            </m:ctrlPr>
          </m:fName>
          <m:e>
            <m:d>
              <m:dPr>
                <m:ctrlPr>
                  <w:rPr>
                    <w:rFonts w:ascii="Cambria Math" w:hAnsi="Cambria Math"/>
                    <w:i/>
                    <w:iCs/>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d>
          </m:e>
        </m:func>
        <m:r>
          <w:rPr>
            <w:rFonts w:ascii="Cambria Math" w:hAnsi="Cambria Math"/>
          </w:rPr>
          <m:t xml:space="preserve">mod </m:t>
        </m:r>
        <m:sSub>
          <m:sSubPr>
            <m:ctrlPr>
              <w:rPr>
                <w:rFonts w:ascii="Cambria Math" w:hAnsi="Cambria Math"/>
                <w:i/>
              </w:rPr>
            </m:ctrlPr>
          </m:sSubPr>
          <m:e>
            <m:r>
              <w:rPr>
                <w:rFonts w:ascii="Cambria Math" w:hAnsi="Cambria Math"/>
              </w:rPr>
              <m:t>p</m:t>
            </m:r>
          </m:e>
          <m:sub>
            <m:r>
              <w:rPr>
                <w:rFonts w:ascii="Cambria Math" w:hAnsi="Cambria Math"/>
              </w:rPr>
              <m:t>i</m:t>
            </m:r>
          </m:sub>
        </m:sSub>
      </m:oMath>
    </w:p>
    <w:p w14:paraId="46996F6B" w14:textId="3A76AB91" w:rsidR="773193D2" w:rsidRDefault="773193D2" w:rsidP="773193D2">
      <w:pPr>
        <w:spacing w:line="240" w:lineRule="auto"/>
      </w:pPr>
      <w:r w:rsidRPr="773193D2">
        <w:t xml:space="preserve">STEP </w:t>
      </w:r>
      <w:proofErr w:type="gramStart"/>
      <w:r w:rsidRPr="773193D2">
        <w:t>7 :</w:t>
      </w:r>
      <w:proofErr w:type="gramEnd"/>
      <w:r w:rsidRPr="773193D2">
        <w:t xml:space="preserve"> Use Chinese Remainder Theorem to solve</w:t>
      </w:r>
      <w:r w:rsidR="001314E5">
        <w:t xml:space="preserve"> the </w:t>
      </w:r>
      <w:r w:rsidR="001A550E">
        <w:t>equations</w:t>
      </w:r>
      <w:r w:rsidR="001314E5">
        <w:t xml:space="preserve"> of step </w:t>
      </w:r>
      <w:r w:rsidRPr="773193D2">
        <w:t xml:space="preserve"> </w:t>
      </w:r>
      <w:proofErr w:type="spellStart"/>
      <w:r w:rsidRPr="773193D2">
        <w:t>STEP</w:t>
      </w:r>
      <w:proofErr w:type="spellEnd"/>
      <w:r w:rsidRPr="773193D2">
        <w:t xml:space="preserve"> 6.</w:t>
      </w:r>
    </w:p>
    <w:p w14:paraId="741549F1" w14:textId="5DAA8055" w:rsidR="773193D2" w:rsidRDefault="773193D2" w:rsidP="773193D2">
      <w:pPr>
        <w:spacing w:line="240" w:lineRule="auto"/>
      </w:pPr>
      <w:r w:rsidRPr="773193D2">
        <w:t xml:space="preserve">STEP </w:t>
      </w:r>
      <w:proofErr w:type="gramStart"/>
      <w:r w:rsidRPr="773193D2">
        <w:t>8 :</w:t>
      </w:r>
      <w:proofErr w:type="gramEnd"/>
      <w:r w:rsidRPr="773193D2">
        <w:t xml:space="preserve"> Find D.</w:t>
      </w:r>
    </w:p>
    <w:p w14:paraId="2A15C97A" w14:textId="06017400" w:rsidR="773193D2" w:rsidRDefault="773193D2" w:rsidP="71624060">
      <w:pPr>
        <w:spacing w:line="240" w:lineRule="auto"/>
        <w:ind w:firstLine="708"/>
      </w:pPr>
      <w:r w:rsidRPr="773193D2">
        <w:rPr>
          <w:i/>
          <w:iCs/>
        </w:rPr>
        <w:t xml:space="preserve">(Here D is the congruence class of </w:t>
      </w:r>
      <m:oMath>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oMath>
      <w:r w:rsidR="57714A04" w:rsidRPr="57714A04">
        <w:rPr>
          <w:i/>
          <w:iCs/>
        </w:rPr>
        <w:t>)</w:t>
      </w:r>
    </w:p>
    <w:p w14:paraId="42555A66" w14:textId="6A2862AF" w:rsidR="773193D2" w:rsidRDefault="773193D2" w:rsidP="773193D2">
      <w:pPr>
        <w:spacing w:line="240" w:lineRule="auto"/>
      </w:pPr>
      <w:r w:rsidRPr="773193D2">
        <w:t xml:space="preserve">STEP </w:t>
      </w:r>
      <w:proofErr w:type="gramStart"/>
      <w:r w:rsidRPr="773193D2">
        <w:t>9 :</w:t>
      </w:r>
      <w:proofErr w:type="gramEnd"/>
      <w:r w:rsidRPr="773193D2">
        <w:t xml:space="preserve"> Find the minimum absolute value </w:t>
      </w:r>
      <w:r w:rsidR="1E6F3E46">
        <w:t>(</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e>
        </m:d>
      </m:oMath>
      <w:r w:rsidR="1E6F3E46">
        <w:t>)</w:t>
      </w:r>
      <w:r w:rsidRPr="773193D2">
        <w:t xml:space="preserve"> in D.</w:t>
      </w:r>
    </w:p>
    <w:p w14:paraId="485E52FA" w14:textId="5FFC8AFB" w:rsidR="773193D2" w:rsidRDefault="773193D2" w:rsidP="773193D2">
      <w:pPr>
        <w:spacing w:line="240" w:lineRule="auto"/>
      </w:pPr>
      <w:r w:rsidRPr="773193D2">
        <w:t xml:space="preserve">STEP </w:t>
      </w:r>
      <w:proofErr w:type="gramStart"/>
      <w:r w:rsidRPr="773193D2">
        <w:t>10 :</w:t>
      </w:r>
      <w:proofErr w:type="gramEnd"/>
      <w:r w:rsidRPr="773193D2">
        <w:t xml:space="preserve"> the determinant of A is d such that</w:t>
      </w:r>
    </w:p>
    <w:p w14:paraId="5C508CC8" w14:textId="12540E47" w:rsidR="773193D2" w:rsidRDefault="773193D2" w:rsidP="7FC2D3F4">
      <w:pPr>
        <w:spacing w:line="240" w:lineRule="auto"/>
        <w:ind w:firstLine="708"/>
      </w:pPr>
      <w:r w:rsidRPr="773193D2">
        <w:t xml:space="preserve">d = </w:t>
      </w:r>
      <m:oMath>
        <m:sSub>
          <m:sSubPr>
            <m:ctrlPr>
              <w:rPr>
                <w:rFonts w:ascii="Cambria Math" w:hAnsi="Cambria Math"/>
              </w:rPr>
            </m:ctrlPr>
          </m:sSubPr>
          <m:e>
            <m:r>
              <w:rPr>
                <w:rFonts w:ascii="Cambria Math" w:hAnsi="Cambria Math"/>
              </w:rPr>
              <m:t>d</m:t>
            </m:r>
          </m:e>
          <m:sub>
            <m:r>
              <w:rPr>
                <w:rFonts w:ascii="Cambria Math" w:hAnsi="Cambria Math"/>
              </w:rPr>
              <m:t>r</m:t>
            </m:r>
          </m:sub>
        </m:sSub>
      </m:oMath>
    </w:p>
    <w:p w14:paraId="6AFF8843" w14:textId="3786B36D" w:rsidR="773193D2" w:rsidRDefault="59CDE254" w:rsidP="773193D2">
      <w:pPr>
        <w:spacing w:line="240" w:lineRule="auto"/>
      </w:pPr>
      <w:proofErr w:type="gramStart"/>
      <w:r>
        <w:t>OUTPUT :</w:t>
      </w:r>
      <w:proofErr w:type="gramEnd"/>
      <w:r>
        <w:t xml:space="preserve"> d</w:t>
      </w:r>
    </w:p>
    <w:p w14:paraId="5CBD61E6" w14:textId="553C2379" w:rsidR="00615E86" w:rsidRDefault="00615E86" w:rsidP="773193D2">
      <w:pPr>
        <w:spacing w:line="240" w:lineRule="auto"/>
      </w:pPr>
    </w:p>
    <w:p w14:paraId="58F26CB9" w14:textId="1C2B66A0" w:rsidR="773193D2" w:rsidRDefault="2D167B64" w:rsidP="2D167B64">
      <w:pPr>
        <w:pStyle w:val="Head2"/>
        <w:ind w:left="0" w:firstLine="0"/>
      </w:pPr>
      <w:r>
        <w:t>2.2 Chinese remainder theorem</w:t>
      </w:r>
    </w:p>
    <w:p w14:paraId="3BBD6291" w14:textId="4335F4F6" w:rsidR="00E7567B" w:rsidRDefault="00E7567B" w:rsidP="00E7567B">
      <w:pPr>
        <w:pStyle w:val="Para"/>
        <w:ind w:firstLine="0"/>
      </w:pPr>
      <w:proofErr w:type="gramStart"/>
      <w:r>
        <w:t>INPUTS :</w:t>
      </w:r>
      <w:proofErr w:type="gramEnd"/>
      <w:r>
        <w:t xml:space="preserve"> </w:t>
      </w:r>
      <m:oMath>
        <m:r>
          <w:rPr>
            <w:rFonts w:ascii="Cambria Math" w:hAnsi="Cambria Math"/>
          </w:rPr>
          <m:t>x ≡ </m:t>
        </m:r>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mod</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, for i=1,2,..,r</m:t>
        </m:r>
      </m:oMath>
    </w:p>
    <w:p w14:paraId="6B7B20F3" w14:textId="7E66F95D" w:rsidR="00E7567B" w:rsidRDefault="00E7567B" w:rsidP="00E7567B">
      <w:pPr>
        <w:pStyle w:val="Para"/>
        <w:ind w:firstLine="0"/>
      </w:pPr>
      <w: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s </w:t>
      </w:r>
      <w:proofErr w:type="gramStart"/>
      <w:r>
        <w:t>are</w:t>
      </w:r>
      <w:proofErr w:type="gramEnd"/>
      <w:r>
        <w:t xml:space="preserve"> </w:t>
      </w:r>
      <w:r>
        <w:t>pairwise</w:t>
      </w:r>
      <w:r>
        <w:t xml:space="preserve"> coprime.)</w:t>
      </w:r>
    </w:p>
    <w:p w14:paraId="6DAC0708" w14:textId="77777777" w:rsidR="00E7567B" w:rsidRDefault="00E7567B" w:rsidP="00E7567B">
      <w:pPr>
        <w:pStyle w:val="Para"/>
        <w:ind w:firstLine="0"/>
      </w:pPr>
      <w:r>
        <w:t xml:space="preserve">STEP </w:t>
      </w:r>
      <w:proofErr w:type="gramStart"/>
      <w:r>
        <w:t>1 :</w:t>
      </w:r>
      <w:proofErr w:type="gramEnd"/>
      <w:r>
        <w:t xml:space="preserve"> Calculate M</w:t>
      </w:r>
    </w:p>
    <w:p w14:paraId="7B96A860" w14:textId="77777777" w:rsidR="00E7567B" w:rsidRDefault="00E7567B" w:rsidP="00E7567B">
      <w:pPr>
        <w:pStyle w:val="Para"/>
        <w:ind w:firstLine="0"/>
      </w:pPr>
      <w:r>
        <w:t xml:space="preserve"> </w:t>
      </w:r>
      <w:r>
        <w:tab/>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m:t>
            </m:r>
          </m:sub>
        </m:sSub>
      </m:oMath>
    </w:p>
    <w:p w14:paraId="5DC66F6C" w14:textId="77777777" w:rsidR="00E7567B" w:rsidRDefault="00E7567B" w:rsidP="00E7567B">
      <w:pPr>
        <w:pStyle w:val="Para"/>
        <w:ind w:firstLine="0"/>
      </w:pPr>
      <w:r>
        <w:t xml:space="preserve">STEP </w:t>
      </w:r>
      <w:proofErr w:type="gramStart"/>
      <w:r>
        <w:t>2 :</w:t>
      </w:r>
      <w:proofErr w:type="gramEnd"/>
      <w:r>
        <w:t xml:space="preserve"> Calculate </w:t>
      </w:r>
      <m:oMath>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m</m:t>
                </m:r>
              </m:e>
              <m:sub>
                <m:r>
                  <w:rPr>
                    <w:rFonts w:ascii="Cambria Math" w:hAnsi="Cambria Math"/>
                  </w:rPr>
                  <m:t>i </m:t>
                </m:r>
              </m:sub>
            </m:sSub>
          </m:den>
        </m:f>
      </m:oMath>
      <w:r>
        <w:t xml:space="preserve"> for </w:t>
      </w:r>
      <m:oMath>
        <m:r>
          <w:rPr>
            <w:rFonts w:ascii="Cambria Math" w:hAnsi="Cambria Math"/>
          </w:rPr>
          <m:t>i=1,2,..,r </m:t>
        </m:r>
      </m:oMath>
    </w:p>
    <w:p w14:paraId="20AD6884" w14:textId="6ABF6254" w:rsidR="00E7567B" w:rsidRDefault="00E7567B" w:rsidP="74FCCE05">
      <w:pPr>
        <w:pStyle w:val="Para"/>
        <w:ind w:firstLine="0"/>
      </w:pPr>
      <w:r>
        <w:t xml:space="preserve">STEP </w:t>
      </w:r>
      <w:proofErr w:type="gramStart"/>
      <w:r>
        <w:t>3 :</w:t>
      </w:r>
      <w:proofErr w:type="gramEnd"/>
      <w:r>
        <w:t xml:space="preserve"> </w:t>
      </w:r>
      <w:r w:rsidR="4DA4C9E7">
        <w:t xml:space="preserve">Determine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BF9849A">
        <w:t xml:space="preserve"> </w:t>
      </w:r>
      <w:r w:rsidR="26CF2BC3">
        <w:t xml:space="preserve">where </w:t>
      </w:r>
      <m:oMath>
        <m:sSub>
          <m:sSubPr>
            <m:ctrlPr>
              <w:rPr>
                <w:rFonts w:ascii="Cambria Math" w:hAnsi="Cambria Math"/>
              </w:rPr>
            </m:ctrlPr>
          </m:sSubPr>
          <m:e>
            <m:r>
              <w:rPr>
                <w:rFonts w:ascii="Cambria Math" w:hAnsi="Cambria Math"/>
              </w:rPr>
              <m:t>b</m:t>
            </m:r>
          </m:e>
          <m:sub>
            <m:r>
              <w:rPr>
                <w:rFonts w:ascii="Cambria Math" w:hAnsi="Cambria Math"/>
              </w:rPr>
              <m:t>i</m:t>
            </m:r>
          </m:sub>
        </m:sSub>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m</m:t>
                </m:r>
              </m:e>
              <m:sub>
                <m:r>
                  <w:rPr>
                    <w:rFonts w:ascii="Cambria Math" w:hAnsi="Cambria Math"/>
                  </w:rPr>
                  <m:t>i</m:t>
                </m:r>
              </m:sub>
            </m:sSub>
          </m:den>
        </m:f>
        <m:r>
          <w:rPr>
            <w:rFonts w:ascii="Cambria Math" w:hAnsi="Cambria Math"/>
          </w:rPr>
          <m:t>≡1</m:t>
        </m:r>
        <m:d>
          <m:dPr>
            <m:ctrlPr>
              <w:rPr>
                <w:rFonts w:ascii="Cambria Math" w:hAnsi="Cambria Math"/>
              </w:rPr>
            </m:ctrlPr>
          </m:dPr>
          <m:e>
            <m:r>
              <w:rPr>
                <w:rFonts w:ascii="Cambria Math" w:hAnsi="Cambria Math"/>
              </w:rPr>
              <m:t>mod</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 for all i=1,…,r</m:t>
        </m:r>
      </m:oMath>
      <w:r w:rsidR="4A2141CA">
        <w:t xml:space="preserve"> </w:t>
      </w:r>
    </w:p>
    <w:p w14:paraId="493F0617" w14:textId="608A7C9F" w:rsidR="5F94F766" w:rsidRDefault="5C37498E" w:rsidP="5F94F766">
      <w:pPr>
        <w:pStyle w:val="Para"/>
        <w:ind w:firstLine="0"/>
      </w:pPr>
      <w:r>
        <w:t xml:space="preserve">STEP 4: Find the </w:t>
      </w:r>
      <w:r w:rsidR="0DE9F32A">
        <w:t xml:space="preserve">solution </w:t>
      </w:r>
      <w:r w:rsidR="548E1F38">
        <w:t xml:space="preserve">of </w:t>
      </w:r>
      <w:r w:rsidR="0DE9F32A">
        <w:t xml:space="preserve">set </w:t>
      </w:r>
      <w:r w:rsidR="5375E3C1">
        <w:t>of congruence by,</w:t>
      </w:r>
    </w:p>
    <w:p w14:paraId="27BD6E9F" w14:textId="4BDC8BC8" w:rsidR="1A1A0FD0" w:rsidRDefault="004D34CC" w:rsidP="1A1A0FD0">
      <w:pPr>
        <w:pStyle w:val="Para"/>
        <w:ind w:firstLine="0"/>
      </w:pPr>
      <m:oMathPara>
        <m:oMath>
          <m:r>
            <w:rPr>
              <w:rFonts w:ascii="Cambria Math" w:hAnsi="Cambria Math"/>
            </w:rPr>
            <m:t>x≡ </m:t>
          </m:r>
          <m:nary>
            <m:naryPr>
              <m:chr m:val="∑"/>
              <m:ctrlPr>
                <w:rPr>
                  <w:rFonts w:ascii="Cambria Math" w:hAnsi="Cambria Math"/>
                </w:rPr>
              </m:ctrlPr>
            </m:naryPr>
            <m:sub>
              <m:r>
                <w:rPr>
                  <w:rFonts w:ascii="Cambria Math" w:hAnsi="Cambria Math"/>
                </w:rPr>
                <m:t>i=1</m:t>
              </m:r>
            </m:sub>
            <m:sup>
              <m:r>
                <w:rPr>
                  <w:rFonts w:ascii="Cambria Math" w:hAnsi="Cambria Math"/>
                </w:rPr>
                <m:t>r</m:t>
              </m:r>
            </m:sup>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m</m:t>
                          </m:r>
                        </m:e>
                        <m:sub>
                          <m:r>
                            <w:rPr>
                              <w:rFonts w:ascii="Cambria Math" w:hAnsi="Cambria Math"/>
                            </w:rPr>
                            <m:t>i</m:t>
                          </m:r>
                        </m:sub>
                      </m:sSub>
                    </m:den>
                  </m:f>
                </m:e>
              </m:d>
              <m:d>
                <m:dPr>
                  <m:ctrlPr>
                    <w:rPr>
                      <w:rFonts w:ascii="Cambria Math" w:hAnsi="Cambria Math"/>
                    </w:rPr>
                  </m:ctrlPr>
                </m:dPr>
                <m:e>
                  <m:r>
                    <w:rPr>
                      <w:rFonts w:ascii="Cambria Math" w:hAnsi="Cambria Math"/>
                    </w:rPr>
                    <m:t>mod M</m:t>
                  </m:r>
                </m:e>
              </m:d>
            </m:e>
          </m:nary>
        </m:oMath>
      </m:oMathPara>
    </w:p>
    <w:p w14:paraId="4277EC89" w14:textId="1E7A68AD" w:rsidR="30CA14C0" w:rsidRDefault="58A31D17" w:rsidP="30CA14C0">
      <w:pPr>
        <w:pStyle w:val="Para"/>
        <w:ind w:firstLine="0"/>
      </w:pPr>
      <w:proofErr w:type="gramStart"/>
      <w:r>
        <w:t>OUTPUT :</w:t>
      </w:r>
      <w:proofErr w:type="gramEnd"/>
      <w:r>
        <w:t xml:space="preserve"> solution of set of congruence(x)</w:t>
      </w:r>
    </w:p>
    <w:p w14:paraId="40115007" w14:textId="378F411B" w:rsidR="3C1205D7" w:rsidRDefault="3C1205D7" w:rsidP="00E7567B">
      <w:pPr>
        <w:pStyle w:val="Para"/>
        <w:ind w:firstLine="0"/>
      </w:pPr>
    </w:p>
    <w:p w14:paraId="1D464D13" w14:textId="79CC1378" w:rsidR="3C1205D7" w:rsidRDefault="00B3667D" w:rsidP="3C1205D7">
      <w:pPr>
        <w:pStyle w:val="Para"/>
        <w:ind w:firstLine="0"/>
      </w:pPr>
      <w:r>
        <w:t xml:space="preserve">The small prime method code was implemented based on the </w:t>
      </w:r>
      <w:r w:rsidR="005B347D">
        <w:t>above algorithms for solving equations</w:t>
      </w:r>
      <w:r w:rsidR="0095558F">
        <w:t>.</w:t>
      </w:r>
    </w:p>
    <w:p w14:paraId="036FA636" w14:textId="77777777" w:rsidR="0095558F" w:rsidRDefault="0095558F" w:rsidP="3C1205D7">
      <w:pPr>
        <w:pStyle w:val="Para"/>
        <w:ind w:firstLine="0"/>
      </w:pPr>
    </w:p>
    <w:p w14:paraId="431AB14D"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import</w:t>
      </w:r>
      <w:r w:rsidRPr="009D1A22">
        <w:rPr>
          <w:rFonts w:ascii="Menlo" w:eastAsia="Times New Roman" w:hAnsi="Menlo" w:cs="Menlo"/>
          <w:color w:val="000000"/>
          <w:sz w:val="13"/>
          <w:szCs w:val="13"/>
          <w:lang w:eastAsia="en-GB"/>
        </w:rPr>
        <w:t xml:space="preserve"> numpy </w:t>
      </w:r>
      <w:r w:rsidRPr="009D1A22">
        <w:rPr>
          <w:rFonts w:ascii="Menlo" w:eastAsia="Times New Roman" w:hAnsi="Menlo" w:cs="Menlo"/>
          <w:color w:val="0000FF"/>
          <w:sz w:val="13"/>
          <w:szCs w:val="13"/>
          <w:lang w:eastAsia="en-GB"/>
        </w:rPr>
        <w:t>as</w:t>
      </w:r>
      <w:r w:rsidRPr="009D1A22">
        <w:rPr>
          <w:rFonts w:ascii="Menlo" w:eastAsia="Times New Roman" w:hAnsi="Menlo" w:cs="Menlo"/>
          <w:color w:val="000000"/>
          <w:sz w:val="13"/>
          <w:szCs w:val="13"/>
          <w:lang w:eastAsia="en-GB"/>
        </w:rPr>
        <w:t xml:space="preserve"> np</w:t>
      </w:r>
    </w:p>
    <w:p w14:paraId="7210A186"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#method to take a matrix as user input</w:t>
      </w:r>
    </w:p>
    <w:p w14:paraId="0311879F"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def</w:t>
      </w:r>
      <w:r w:rsidRPr="009D1A22">
        <w:rPr>
          <w:rFonts w:ascii="Menlo" w:eastAsia="Times New Roman" w:hAnsi="Menlo" w:cs="Menlo"/>
          <w:color w:val="000000"/>
          <w:sz w:val="13"/>
          <w:szCs w:val="13"/>
          <w:lang w:eastAsia="en-GB"/>
        </w:rPr>
        <w:t xml:space="preserve"> store_matrix():</w:t>
      </w:r>
    </w:p>
    <w:p w14:paraId="528C8EA4"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8000"/>
          <w:sz w:val="13"/>
          <w:szCs w:val="13"/>
          <w:lang w:eastAsia="en-GB"/>
        </w:rPr>
        <w:t>#ask the user for the size of the matrix</w:t>
      </w:r>
    </w:p>
    <w:p w14:paraId="7549060A"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n = int(input(</w:t>
      </w:r>
      <w:r w:rsidRPr="009D1A22">
        <w:rPr>
          <w:rFonts w:ascii="Menlo" w:eastAsia="Times New Roman" w:hAnsi="Menlo" w:cs="Menlo"/>
          <w:color w:val="A31515"/>
          <w:sz w:val="13"/>
          <w:szCs w:val="13"/>
          <w:lang w:eastAsia="en-GB"/>
        </w:rPr>
        <w:t>'Enter the size of the matrix: '</w:t>
      </w:r>
      <w:r w:rsidRPr="009D1A22">
        <w:rPr>
          <w:rFonts w:ascii="Menlo" w:eastAsia="Times New Roman" w:hAnsi="Menlo" w:cs="Menlo"/>
          <w:color w:val="000000"/>
          <w:sz w:val="13"/>
          <w:szCs w:val="13"/>
          <w:lang w:eastAsia="en-GB"/>
        </w:rPr>
        <w:t>))</w:t>
      </w:r>
    </w:p>
    <w:p w14:paraId="0D79A406"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8000"/>
          <w:sz w:val="13"/>
          <w:szCs w:val="13"/>
          <w:lang w:eastAsia="en-GB"/>
        </w:rPr>
        <w:t>#create an empty matrix</w:t>
      </w:r>
    </w:p>
    <w:p w14:paraId="0E962D5C"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A = np.zeros((n, n))</w:t>
      </w:r>
    </w:p>
    <w:p w14:paraId="3256D839"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8000"/>
          <w:sz w:val="13"/>
          <w:szCs w:val="13"/>
          <w:lang w:eastAsia="en-GB"/>
        </w:rPr>
        <w:t>#ask the user for the elements of the matrix</w:t>
      </w:r>
    </w:p>
    <w:p w14:paraId="48B1C638"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i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n):</w:t>
      </w:r>
    </w:p>
    <w:p w14:paraId="670E1F11"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j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n):</w:t>
      </w:r>
    </w:p>
    <w:p w14:paraId="23CACF61"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A[i][j] = int(input(</w:t>
      </w:r>
      <w:r w:rsidRPr="009D1A22">
        <w:rPr>
          <w:rFonts w:ascii="Menlo" w:eastAsia="Times New Roman" w:hAnsi="Menlo" w:cs="Menlo"/>
          <w:color w:val="A31515"/>
          <w:sz w:val="13"/>
          <w:szCs w:val="13"/>
          <w:lang w:eastAsia="en-GB"/>
        </w:rPr>
        <w:t>'Enter the element at position '</w:t>
      </w:r>
      <w:r w:rsidRPr="009D1A22">
        <w:rPr>
          <w:rFonts w:ascii="Menlo" w:eastAsia="Times New Roman" w:hAnsi="Menlo" w:cs="Menlo"/>
          <w:color w:val="000000"/>
          <w:sz w:val="13"/>
          <w:szCs w:val="13"/>
          <w:lang w:eastAsia="en-GB"/>
        </w:rPr>
        <w:t xml:space="preserve"> + str(i) + </w:t>
      </w:r>
      <w:r w:rsidRPr="009D1A22">
        <w:rPr>
          <w:rFonts w:ascii="Menlo" w:eastAsia="Times New Roman" w:hAnsi="Menlo" w:cs="Menlo"/>
          <w:color w:val="A31515"/>
          <w:sz w:val="13"/>
          <w:szCs w:val="13"/>
          <w:lang w:eastAsia="en-GB"/>
        </w:rPr>
        <w:t>','</w:t>
      </w:r>
      <w:r w:rsidRPr="009D1A22">
        <w:rPr>
          <w:rFonts w:ascii="Menlo" w:eastAsia="Times New Roman" w:hAnsi="Menlo" w:cs="Menlo"/>
          <w:color w:val="000000"/>
          <w:sz w:val="13"/>
          <w:szCs w:val="13"/>
          <w:lang w:eastAsia="en-GB"/>
        </w:rPr>
        <w:t xml:space="preserve"> + str(j) + </w:t>
      </w:r>
      <w:r w:rsidRPr="009D1A22">
        <w:rPr>
          <w:rFonts w:ascii="Menlo" w:eastAsia="Times New Roman" w:hAnsi="Menlo" w:cs="Menlo"/>
          <w:color w:val="A31515"/>
          <w:sz w:val="13"/>
          <w:szCs w:val="13"/>
          <w:lang w:eastAsia="en-GB"/>
        </w:rPr>
        <w:t>': '</w:t>
      </w:r>
      <w:r w:rsidRPr="009D1A22">
        <w:rPr>
          <w:rFonts w:ascii="Menlo" w:eastAsia="Times New Roman" w:hAnsi="Menlo" w:cs="Menlo"/>
          <w:color w:val="000000"/>
          <w:sz w:val="13"/>
          <w:szCs w:val="13"/>
          <w:lang w:eastAsia="en-GB"/>
        </w:rPr>
        <w:t>))</w:t>
      </w:r>
    </w:p>
    <w:p w14:paraId="36828DE9"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return</w:t>
      </w:r>
      <w:r w:rsidRPr="009D1A22">
        <w:rPr>
          <w:rFonts w:ascii="Menlo" w:eastAsia="Times New Roman" w:hAnsi="Menlo" w:cs="Menlo"/>
          <w:color w:val="000000"/>
          <w:sz w:val="13"/>
          <w:szCs w:val="13"/>
          <w:lang w:eastAsia="en-GB"/>
        </w:rPr>
        <w:t xml:space="preserve"> A</w:t>
      </w:r>
    </w:p>
    <w:p w14:paraId="498AFD09"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741A107E"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 calculate the hadamard's upper bound for a determinant of a matrix</w:t>
      </w:r>
    </w:p>
    <w:p w14:paraId="26F7A3E4"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def</w:t>
      </w:r>
      <w:r w:rsidRPr="009D1A22">
        <w:rPr>
          <w:rFonts w:ascii="Menlo" w:eastAsia="Times New Roman" w:hAnsi="Menlo" w:cs="Menlo"/>
          <w:color w:val="000000"/>
          <w:sz w:val="13"/>
          <w:szCs w:val="13"/>
          <w:lang w:eastAsia="en-GB"/>
        </w:rPr>
        <w:t xml:space="preserve"> hadamard_bound(A):</w:t>
      </w:r>
    </w:p>
    <w:p w14:paraId="05572DE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8000"/>
          <w:sz w:val="13"/>
          <w:szCs w:val="13"/>
          <w:lang w:eastAsia="en-GB"/>
        </w:rPr>
        <w:t>#find the absolute value of the heighest value in the matrix</w:t>
      </w:r>
    </w:p>
    <w:p w14:paraId="7C87F896"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max = np.amax(np.absolute(A))</w:t>
      </w:r>
    </w:p>
    <w:p w14:paraId="0758894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8000"/>
          <w:sz w:val="13"/>
          <w:szCs w:val="13"/>
          <w:lang w:eastAsia="en-GB"/>
        </w:rPr>
        <w:t>#find the degree of the matrix</w:t>
      </w:r>
    </w:p>
    <w:p w14:paraId="6A9658B4"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n = np.size(A, </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w:t>
      </w:r>
    </w:p>
    <w:p w14:paraId="24D5E648"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H = n ** (n/</w:t>
      </w:r>
      <w:r w:rsidRPr="009D1A22">
        <w:rPr>
          <w:rFonts w:ascii="Menlo" w:eastAsia="Times New Roman" w:hAnsi="Menlo" w:cs="Menlo"/>
          <w:color w:val="098658"/>
          <w:sz w:val="13"/>
          <w:szCs w:val="13"/>
          <w:lang w:eastAsia="en-GB"/>
        </w:rPr>
        <w:t>2</w:t>
      </w:r>
      <w:r w:rsidRPr="009D1A22">
        <w:rPr>
          <w:rFonts w:ascii="Menlo" w:eastAsia="Times New Roman" w:hAnsi="Menlo" w:cs="Menlo"/>
          <w:color w:val="000000"/>
          <w:sz w:val="13"/>
          <w:szCs w:val="13"/>
          <w:lang w:eastAsia="en-GB"/>
        </w:rPr>
        <w:t>) * max ** n</w:t>
      </w:r>
    </w:p>
    <w:p w14:paraId="3CF0196B"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return</w:t>
      </w:r>
      <w:r w:rsidRPr="009D1A22">
        <w:rPr>
          <w:rFonts w:ascii="Menlo" w:eastAsia="Times New Roman" w:hAnsi="Menlo" w:cs="Menlo"/>
          <w:color w:val="000000"/>
          <w:sz w:val="13"/>
          <w:szCs w:val="13"/>
          <w:lang w:eastAsia="en-GB"/>
        </w:rPr>
        <w:t xml:space="preserve"> int(H)</w:t>
      </w:r>
    </w:p>
    <w:p w14:paraId="620BFFBA"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015E64F5"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#create a function to check if a number is prime</w:t>
      </w:r>
    </w:p>
    <w:p w14:paraId="1D53AB13"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def</w:t>
      </w:r>
      <w:r w:rsidRPr="009D1A22">
        <w:rPr>
          <w:rFonts w:ascii="Menlo" w:eastAsia="Times New Roman" w:hAnsi="Menlo" w:cs="Menlo"/>
          <w:color w:val="000000"/>
          <w:sz w:val="13"/>
          <w:szCs w:val="13"/>
          <w:lang w:eastAsia="en-GB"/>
        </w:rPr>
        <w:t xml:space="preserve"> is_prime(p):</w:t>
      </w:r>
    </w:p>
    <w:p w14:paraId="2DD6C7DA"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i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2</w:t>
      </w:r>
      <w:r w:rsidRPr="009D1A22">
        <w:rPr>
          <w:rFonts w:ascii="Menlo" w:eastAsia="Times New Roman" w:hAnsi="Menlo" w:cs="Menlo"/>
          <w:color w:val="000000"/>
          <w:sz w:val="13"/>
          <w:szCs w:val="13"/>
          <w:lang w:eastAsia="en-GB"/>
        </w:rPr>
        <w:t>, p):</w:t>
      </w:r>
    </w:p>
    <w:p w14:paraId="23BDD445"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if</w:t>
      </w:r>
      <w:r w:rsidRPr="009D1A22">
        <w:rPr>
          <w:rFonts w:ascii="Menlo" w:eastAsia="Times New Roman" w:hAnsi="Menlo" w:cs="Menlo"/>
          <w:color w:val="000000"/>
          <w:sz w:val="13"/>
          <w:szCs w:val="13"/>
          <w:lang w:eastAsia="en-GB"/>
        </w:rPr>
        <w:t xml:space="preserve"> p % i == </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w:t>
      </w:r>
    </w:p>
    <w:p w14:paraId="448523A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return</w:t>
      </w: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False</w:t>
      </w:r>
    </w:p>
    <w:p w14:paraId="42B4E7C3"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return</w:t>
      </w: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True</w:t>
      </w:r>
    </w:p>
    <w:p w14:paraId="312C073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011CDD76"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#calculate all the prime numbers where the product of the primes is less than 2*H + 1</w:t>
      </w:r>
    </w:p>
    <w:p w14:paraId="4B68B89B"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def</w:t>
      </w:r>
      <w:r w:rsidRPr="009D1A22">
        <w:rPr>
          <w:rFonts w:ascii="Menlo" w:eastAsia="Times New Roman" w:hAnsi="Menlo" w:cs="Menlo"/>
          <w:color w:val="000000"/>
          <w:sz w:val="13"/>
          <w:szCs w:val="13"/>
          <w:lang w:eastAsia="en-GB"/>
        </w:rPr>
        <w:t xml:space="preserve"> find_primes(H):</w:t>
      </w:r>
    </w:p>
    <w:p w14:paraId="0B7EE9C1"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p = </w:t>
      </w:r>
      <w:r w:rsidRPr="009D1A22">
        <w:rPr>
          <w:rFonts w:ascii="Menlo" w:eastAsia="Times New Roman" w:hAnsi="Menlo" w:cs="Menlo"/>
          <w:color w:val="098658"/>
          <w:sz w:val="13"/>
          <w:szCs w:val="13"/>
          <w:lang w:eastAsia="en-GB"/>
        </w:rPr>
        <w:t>2</w:t>
      </w:r>
      <w:r w:rsidRPr="009D1A22">
        <w:rPr>
          <w:rFonts w:ascii="Menlo" w:eastAsia="Times New Roman" w:hAnsi="Menlo" w:cs="Menlo"/>
          <w:color w:val="000000"/>
          <w:sz w:val="13"/>
          <w:szCs w:val="13"/>
          <w:lang w:eastAsia="en-GB"/>
        </w:rPr>
        <w:t xml:space="preserve">*H + </w:t>
      </w:r>
      <w:r w:rsidRPr="009D1A22">
        <w:rPr>
          <w:rFonts w:ascii="Menlo" w:eastAsia="Times New Roman" w:hAnsi="Menlo" w:cs="Menlo"/>
          <w:color w:val="098658"/>
          <w:sz w:val="13"/>
          <w:szCs w:val="13"/>
          <w:lang w:eastAsia="en-GB"/>
        </w:rPr>
        <w:t>1</w:t>
      </w:r>
    </w:p>
    <w:p w14:paraId="1EDA4F15"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primes = []</w:t>
      </w:r>
    </w:p>
    <w:p w14:paraId="3818946C"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i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2</w:t>
      </w:r>
      <w:r w:rsidRPr="009D1A22">
        <w:rPr>
          <w:rFonts w:ascii="Menlo" w:eastAsia="Times New Roman" w:hAnsi="Menlo" w:cs="Menlo"/>
          <w:color w:val="000000"/>
          <w:sz w:val="13"/>
          <w:szCs w:val="13"/>
          <w:lang w:eastAsia="en-GB"/>
        </w:rPr>
        <w:t>, p):</w:t>
      </w:r>
    </w:p>
    <w:p w14:paraId="2202CB21"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if</w:t>
      </w:r>
      <w:r w:rsidRPr="009D1A22">
        <w:rPr>
          <w:rFonts w:ascii="Menlo" w:eastAsia="Times New Roman" w:hAnsi="Menlo" w:cs="Menlo"/>
          <w:color w:val="000000"/>
          <w:sz w:val="13"/>
          <w:szCs w:val="13"/>
          <w:lang w:eastAsia="en-GB"/>
        </w:rPr>
        <w:t xml:space="preserve"> is_prime(i):</w:t>
      </w:r>
    </w:p>
    <w:p w14:paraId="603766EF"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primes.append(i)</w:t>
      </w:r>
    </w:p>
    <w:p w14:paraId="4874D6A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if</w:t>
      </w:r>
      <w:r w:rsidRPr="009D1A22">
        <w:rPr>
          <w:rFonts w:ascii="Menlo" w:eastAsia="Times New Roman" w:hAnsi="Menlo" w:cs="Menlo"/>
          <w:color w:val="000000"/>
          <w:sz w:val="13"/>
          <w:szCs w:val="13"/>
          <w:lang w:eastAsia="en-GB"/>
        </w:rPr>
        <w:t xml:space="preserve"> np.prod(primes) &gt; p:</w:t>
      </w:r>
    </w:p>
    <w:p w14:paraId="455AEFB3"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return</w:t>
      </w:r>
      <w:r w:rsidRPr="009D1A22">
        <w:rPr>
          <w:rFonts w:ascii="Menlo" w:eastAsia="Times New Roman" w:hAnsi="Menlo" w:cs="Menlo"/>
          <w:color w:val="000000"/>
          <w:sz w:val="13"/>
          <w:szCs w:val="13"/>
          <w:lang w:eastAsia="en-GB"/>
        </w:rPr>
        <w:t xml:space="preserve"> primes</w:t>
      </w:r>
    </w:p>
    <w:p w14:paraId="4CAA809D"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4414F807"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#find the bezout coefficients</w:t>
      </w:r>
    </w:p>
    <w:p w14:paraId="737BFB15"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def</w:t>
      </w:r>
      <w:r w:rsidRPr="009D1A22">
        <w:rPr>
          <w:rFonts w:ascii="Menlo" w:eastAsia="Times New Roman" w:hAnsi="Menlo" w:cs="Menlo"/>
          <w:color w:val="000000"/>
          <w:sz w:val="13"/>
          <w:szCs w:val="13"/>
          <w:lang w:eastAsia="en-GB"/>
        </w:rPr>
        <w:t xml:space="preserve"> bezout(a, b):</w:t>
      </w:r>
    </w:p>
    <w:p w14:paraId="765C4CF6"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if</w:t>
      </w:r>
      <w:r w:rsidRPr="009D1A22">
        <w:rPr>
          <w:rFonts w:ascii="Menlo" w:eastAsia="Times New Roman" w:hAnsi="Menlo" w:cs="Menlo"/>
          <w:color w:val="000000"/>
          <w:sz w:val="13"/>
          <w:szCs w:val="13"/>
          <w:lang w:eastAsia="en-GB"/>
        </w:rPr>
        <w:t xml:space="preserve"> b == </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w:t>
      </w:r>
    </w:p>
    <w:p w14:paraId="4E016EC7"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return</w:t>
      </w: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98658"/>
          <w:sz w:val="13"/>
          <w:szCs w:val="13"/>
          <w:lang w:eastAsia="en-GB"/>
        </w:rPr>
        <w:t>1</w:t>
      </w: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98658"/>
          <w:sz w:val="13"/>
          <w:szCs w:val="13"/>
          <w:lang w:eastAsia="en-GB"/>
        </w:rPr>
        <w:t>0</w:t>
      </w:r>
    </w:p>
    <w:p w14:paraId="2803BA69"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else</w:t>
      </w:r>
      <w:r w:rsidRPr="009D1A22">
        <w:rPr>
          <w:rFonts w:ascii="Menlo" w:eastAsia="Times New Roman" w:hAnsi="Menlo" w:cs="Menlo"/>
          <w:color w:val="000000"/>
          <w:sz w:val="13"/>
          <w:szCs w:val="13"/>
          <w:lang w:eastAsia="en-GB"/>
        </w:rPr>
        <w:t>:</w:t>
      </w:r>
    </w:p>
    <w:p w14:paraId="32131A1F"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x, y = bezout(b, a % b)</w:t>
      </w:r>
    </w:p>
    <w:p w14:paraId="21DDF825"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w:t>
      </w:r>
      <w:r w:rsidRPr="009D1A22">
        <w:rPr>
          <w:rFonts w:ascii="Menlo" w:eastAsia="Times New Roman" w:hAnsi="Menlo" w:cs="Menlo"/>
          <w:color w:val="0000FF"/>
          <w:sz w:val="13"/>
          <w:szCs w:val="13"/>
          <w:lang w:eastAsia="en-GB"/>
        </w:rPr>
        <w:t>return</w:t>
      </w:r>
      <w:r w:rsidRPr="009D1A22">
        <w:rPr>
          <w:rFonts w:ascii="Menlo" w:eastAsia="Times New Roman" w:hAnsi="Menlo" w:cs="Menlo"/>
          <w:color w:val="000000"/>
          <w:sz w:val="13"/>
          <w:szCs w:val="13"/>
          <w:lang w:eastAsia="en-GB"/>
        </w:rPr>
        <w:t xml:space="preserve"> y, x - y * (a // b)</w:t>
      </w:r>
    </w:p>
    <w:p w14:paraId="5B8577F6"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2A57EE03"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w:t>
      </w:r>
    </w:p>
    <w:p w14:paraId="0A52B42C"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A = store_matrix()</w:t>
      </w:r>
    </w:p>
    <w:p w14:paraId="21D6AF9D"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h = hadamard_bound(A)</w:t>
      </w:r>
    </w:p>
    <w:p w14:paraId="441BD348"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'hadamard_bound'</w:t>
      </w:r>
      <w:r w:rsidRPr="009D1A22">
        <w:rPr>
          <w:rFonts w:ascii="Menlo" w:eastAsia="Times New Roman" w:hAnsi="Menlo" w:cs="Menlo"/>
          <w:color w:val="000000"/>
          <w:sz w:val="13"/>
          <w:szCs w:val="13"/>
          <w:lang w:eastAsia="en-GB"/>
        </w:rPr>
        <w:t>,h)</w:t>
      </w:r>
    </w:p>
    <w:p w14:paraId="7A85424D"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 = find_primes(h)</w:t>
      </w:r>
    </w:p>
    <w:p w14:paraId="654D794F"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'primes'</w:t>
      </w:r>
      <w:r w:rsidRPr="009D1A22">
        <w:rPr>
          <w:rFonts w:ascii="Menlo" w:eastAsia="Times New Roman" w:hAnsi="Menlo" w:cs="Menlo"/>
          <w:color w:val="000000"/>
          <w:sz w:val="13"/>
          <w:szCs w:val="13"/>
          <w:lang w:eastAsia="en-GB"/>
        </w:rPr>
        <w:t>,p)</w:t>
      </w:r>
    </w:p>
    <w:p w14:paraId="6833B6EB"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22FD52CE"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#for all elements in the array p, create matrices that are the same size as A and mod them with the prime number and assign it to an array</w:t>
      </w:r>
    </w:p>
    <w:p w14:paraId="6B5E5EDB"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mod_matrices = []</w:t>
      </w:r>
    </w:p>
    <w:p w14:paraId="1E69F657"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i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len(p)):</w:t>
      </w:r>
    </w:p>
    <w:p w14:paraId="621C27F8"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mod_matrices.append(np.mod(A, p[i]))</w:t>
      </w:r>
    </w:p>
    <w:p w14:paraId="6D36300E"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'The modulous matrices are:'</w:t>
      </w:r>
      <w:r w:rsidRPr="009D1A22">
        <w:rPr>
          <w:rFonts w:ascii="Menlo" w:eastAsia="Times New Roman" w:hAnsi="Menlo" w:cs="Menlo"/>
          <w:color w:val="000000"/>
          <w:sz w:val="13"/>
          <w:szCs w:val="13"/>
          <w:lang w:eastAsia="en-GB"/>
        </w:rPr>
        <w:t>, mod_matrices)</w:t>
      </w:r>
    </w:p>
    <w:p w14:paraId="52DE768E"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3B770DF6"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#find the determinents of all the mod matrices</w:t>
      </w:r>
    </w:p>
    <w:p w14:paraId="615F712E"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det_mod_matrices = []</w:t>
      </w:r>
    </w:p>
    <w:p w14:paraId="2585D13F"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i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len(mod_matrices)):</w:t>
      </w:r>
    </w:p>
    <w:p w14:paraId="19B9281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det_mod_matrices.append(round(np.linalg.det(mod_matrices[i])))</w:t>
      </w:r>
    </w:p>
    <w:p w14:paraId="6F42E745"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'The determinents of modulous matrices are:'</w:t>
      </w:r>
      <w:r w:rsidRPr="009D1A22">
        <w:rPr>
          <w:rFonts w:ascii="Menlo" w:eastAsia="Times New Roman" w:hAnsi="Menlo" w:cs="Menlo"/>
          <w:color w:val="000000"/>
          <w:sz w:val="13"/>
          <w:szCs w:val="13"/>
          <w:lang w:eastAsia="en-GB"/>
        </w:rPr>
        <w:t>, det_mod_matrices)</w:t>
      </w:r>
    </w:p>
    <w:p w14:paraId="74AF2CC3" w14:textId="77777777" w:rsidR="009D1A22" w:rsidRPr="009D1A22" w:rsidRDefault="009D1A22" w:rsidP="009D1A22">
      <w:pPr>
        <w:shd w:val="clear" w:color="auto" w:fill="FFFFFF"/>
        <w:spacing w:after="240" w:line="270" w:lineRule="atLeast"/>
        <w:jc w:val="left"/>
        <w:rPr>
          <w:rFonts w:ascii="Menlo" w:eastAsia="Times New Roman" w:hAnsi="Menlo" w:cs="Menlo"/>
          <w:color w:val="000000"/>
          <w:sz w:val="13"/>
          <w:szCs w:val="13"/>
          <w:lang w:eastAsia="en-GB"/>
        </w:rPr>
      </w:pPr>
    </w:p>
    <w:p w14:paraId="7F5527DA"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#implement the chinese remainder theorem</w:t>
      </w:r>
    </w:p>
    <w:p w14:paraId="00E6CF8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#find the product of all the primes</w:t>
      </w:r>
    </w:p>
    <w:p w14:paraId="31B364B3"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M = np.prod(p)</w:t>
      </w:r>
    </w:p>
    <w:p w14:paraId="4A2B02E4"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#find the product of all the primes divided by each prime</w:t>
      </w:r>
    </w:p>
    <w:p w14:paraId="6F1ABE54"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M_mi = []</w:t>
      </w:r>
    </w:p>
    <w:p w14:paraId="70048869"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i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len(p)):</w:t>
      </w:r>
    </w:p>
    <w:p w14:paraId="78F2138F"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M_mi.append(M / p[i])</w:t>
      </w:r>
    </w:p>
    <w:p w14:paraId="79E5590B"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6E960430"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'M is:'</w:t>
      </w:r>
      <w:r w:rsidRPr="009D1A22">
        <w:rPr>
          <w:rFonts w:ascii="Menlo" w:eastAsia="Times New Roman" w:hAnsi="Menlo" w:cs="Menlo"/>
          <w:color w:val="000000"/>
          <w:sz w:val="13"/>
          <w:szCs w:val="13"/>
          <w:lang w:eastAsia="en-GB"/>
        </w:rPr>
        <w:t>, M)</w:t>
      </w:r>
    </w:p>
    <w:p w14:paraId="0C2B95C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'M_mi is:'</w:t>
      </w:r>
      <w:r w:rsidRPr="009D1A22">
        <w:rPr>
          <w:rFonts w:ascii="Menlo" w:eastAsia="Times New Roman" w:hAnsi="Menlo" w:cs="Menlo"/>
          <w:color w:val="000000"/>
          <w:sz w:val="13"/>
          <w:szCs w:val="13"/>
          <w:lang w:eastAsia="en-GB"/>
        </w:rPr>
        <w:t>, M_mi)</w:t>
      </w:r>
    </w:p>
    <w:p w14:paraId="7F1CF1BD"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1472DDB1"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#find the bezout coefficients of the product of all the primes divided by each prime and each prime</w:t>
      </w:r>
    </w:p>
    <w:p w14:paraId="15AF96DC"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bezout_coeff = []</w:t>
      </w:r>
    </w:p>
    <w:p w14:paraId="0C3B3B4F"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i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len(p)):</w:t>
      </w:r>
    </w:p>
    <w:p w14:paraId="575F00D1"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bezout_coeff.append(bezout(M_mi[i], p[i]))</w:t>
      </w:r>
    </w:p>
    <w:p w14:paraId="72AF37D3"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'bezout_coeff is:'</w:t>
      </w:r>
      <w:r w:rsidRPr="009D1A22">
        <w:rPr>
          <w:rFonts w:ascii="Menlo" w:eastAsia="Times New Roman" w:hAnsi="Menlo" w:cs="Menlo"/>
          <w:color w:val="000000"/>
          <w:sz w:val="13"/>
          <w:szCs w:val="13"/>
          <w:lang w:eastAsia="en-GB"/>
        </w:rPr>
        <w:t>, bezout_coeff)</w:t>
      </w:r>
    </w:p>
    <w:p w14:paraId="46FD9B0E"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0A32363D"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#find the sum of the determinent of the mod matrix times the bezout coefficient times the product of all the primes divided by each prime</w:t>
      </w:r>
    </w:p>
    <w:p w14:paraId="435786F2"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sum = </w:t>
      </w:r>
      <w:r w:rsidRPr="009D1A22">
        <w:rPr>
          <w:rFonts w:ascii="Menlo" w:eastAsia="Times New Roman" w:hAnsi="Menlo" w:cs="Menlo"/>
          <w:color w:val="098658"/>
          <w:sz w:val="13"/>
          <w:szCs w:val="13"/>
          <w:lang w:eastAsia="en-GB"/>
        </w:rPr>
        <w:t>0</w:t>
      </w:r>
    </w:p>
    <w:p w14:paraId="0FE0C204"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for</w:t>
      </w:r>
      <w:r w:rsidRPr="009D1A22">
        <w:rPr>
          <w:rFonts w:ascii="Menlo" w:eastAsia="Times New Roman" w:hAnsi="Menlo" w:cs="Menlo"/>
          <w:color w:val="000000"/>
          <w:sz w:val="13"/>
          <w:szCs w:val="13"/>
          <w:lang w:eastAsia="en-GB"/>
        </w:rPr>
        <w:t xml:space="preserve"> i </w:t>
      </w:r>
      <w:r w:rsidRPr="009D1A22">
        <w:rPr>
          <w:rFonts w:ascii="Menlo" w:eastAsia="Times New Roman" w:hAnsi="Menlo" w:cs="Menlo"/>
          <w:color w:val="0000FF"/>
          <w:sz w:val="13"/>
          <w:szCs w:val="13"/>
          <w:lang w:eastAsia="en-GB"/>
        </w:rPr>
        <w:t>in</w:t>
      </w:r>
      <w:r w:rsidRPr="009D1A22">
        <w:rPr>
          <w:rFonts w:ascii="Menlo" w:eastAsia="Times New Roman" w:hAnsi="Menlo" w:cs="Menlo"/>
          <w:color w:val="000000"/>
          <w:sz w:val="13"/>
          <w:szCs w:val="13"/>
          <w:lang w:eastAsia="en-GB"/>
        </w:rPr>
        <w:t xml:space="preserve"> range(</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len(p)):</w:t>
      </w:r>
    </w:p>
    <w:p w14:paraId="3C7FCD99"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sum += det_mod_matrices[i] * bezout_coeff[i][</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 M_mi[i]</w:t>
      </w:r>
    </w:p>
    <w:p w14:paraId="0DFF3EA0"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'sum is:'</w:t>
      </w:r>
      <w:r w:rsidRPr="009D1A22">
        <w:rPr>
          <w:rFonts w:ascii="Menlo" w:eastAsia="Times New Roman" w:hAnsi="Menlo" w:cs="Menlo"/>
          <w:color w:val="000000"/>
          <w:sz w:val="13"/>
          <w:szCs w:val="13"/>
          <w:lang w:eastAsia="en-GB"/>
        </w:rPr>
        <w:t>, sum)</w:t>
      </w:r>
    </w:p>
    <w:p w14:paraId="14124403"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1BC7F04C"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var = sum % M</w:t>
      </w:r>
    </w:p>
    <w:p w14:paraId="605A58D7"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#X = var (Mod M)</w:t>
      </w:r>
    </w:p>
    <w:p w14:paraId="050F2A05"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#find the array of X that satisfies x = var (Mod M)</w:t>
      </w:r>
    </w:p>
    <w:p w14:paraId="31CBA33C"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 210 x + 152</w:t>
      </w:r>
    </w:p>
    <w:p w14:paraId="6C420F15"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3D49941C"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8000"/>
          <w:sz w:val="13"/>
          <w:szCs w:val="13"/>
          <w:lang w:eastAsia="en-GB"/>
        </w:rPr>
        <w:t>#write a switch case statement to find the smallest of 3 numbers</w:t>
      </w:r>
    </w:p>
    <w:p w14:paraId="4AC3DD33"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p>
    <w:p w14:paraId="5709BE00"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if</w:t>
      </w:r>
      <w:r w:rsidRPr="009D1A22">
        <w:rPr>
          <w:rFonts w:ascii="Menlo" w:eastAsia="Times New Roman" w:hAnsi="Menlo" w:cs="Menlo"/>
          <w:color w:val="000000"/>
          <w:sz w:val="13"/>
          <w:szCs w:val="13"/>
          <w:lang w:eastAsia="en-GB"/>
        </w:rPr>
        <w:t xml:space="preserve"> abs(M * </w:t>
      </w:r>
      <w:r w:rsidRPr="009D1A22">
        <w:rPr>
          <w:rFonts w:ascii="Menlo" w:eastAsia="Times New Roman" w:hAnsi="Menlo" w:cs="Menlo"/>
          <w:color w:val="098658"/>
          <w:sz w:val="13"/>
          <w:szCs w:val="13"/>
          <w:lang w:eastAsia="en-GB"/>
        </w:rPr>
        <w:t>1</w:t>
      </w:r>
      <w:r w:rsidRPr="009D1A22">
        <w:rPr>
          <w:rFonts w:ascii="Menlo" w:eastAsia="Times New Roman" w:hAnsi="Menlo" w:cs="Menlo"/>
          <w:color w:val="000000"/>
          <w:sz w:val="13"/>
          <w:szCs w:val="13"/>
          <w:lang w:eastAsia="en-GB"/>
        </w:rPr>
        <w:t xml:space="preserve"> + var) &lt; abs(M * </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xml:space="preserve"> + var) </w:t>
      </w:r>
      <w:r w:rsidRPr="009D1A22">
        <w:rPr>
          <w:rFonts w:ascii="Menlo" w:eastAsia="Times New Roman" w:hAnsi="Menlo" w:cs="Menlo"/>
          <w:color w:val="0000FF"/>
          <w:sz w:val="13"/>
          <w:szCs w:val="13"/>
          <w:lang w:eastAsia="en-GB"/>
        </w:rPr>
        <w:t>and</w:t>
      </w:r>
      <w:r w:rsidRPr="009D1A22">
        <w:rPr>
          <w:rFonts w:ascii="Menlo" w:eastAsia="Times New Roman" w:hAnsi="Menlo" w:cs="Menlo"/>
          <w:color w:val="000000"/>
          <w:sz w:val="13"/>
          <w:szCs w:val="13"/>
          <w:lang w:eastAsia="en-GB"/>
        </w:rPr>
        <w:t xml:space="preserve"> abs(M * </w:t>
      </w:r>
      <w:r w:rsidRPr="009D1A22">
        <w:rPr>
          <w:rFonts w:ascii="Menlo" w:eastAsia="Times New Roman" w:hAnsi="Menlo" w:cs="Menlo"/>
          <w:color w:val="098658"/>
          <w:sz w:val="13"/>
          <w:szCs w:val="13"/>
          <w:lang w:eastAsia="en-GB"/>
        </w:rPr>
        <w:t>1</w:t>
      </w:r>
      <w:r w:rsidRPr="009D1A22">
        <w:rPr>
          <w:rFonts w:ascii="Menlo" w:eastAsia="Times New Roman" w:hAnsi="Menlo" w:cs="Menlo"/>
          <w:color w:val="000000"/>
          <w:sz w:val="13"/>
          <w:szCs w:val="13"/>
          <w:lang w:eastAsia="en-GB"/>
        </w:rPr>
        <w:t xml:space="preserve"> + var) &lt; abs(M * -</w:t>
      </w:r>
      <w:r w:rsidRPr="009D1A22">
        <w:rPr>
          <w:rFonts w:ascii="Menlo" w:eastAsia="Times New Roman" w:hAnsi="Menlo" w:cs="Menlo"/>
          <w:color w:val="098658"/>
          <w:sz w:val="13"/>
          <w:szCs w:val="13"/>
          <w:lang w:eastAsia="en-GB"/>
        </w:rPr>
        <w:t>1</w:t>
      </w:r>
      <w:r w:rsidRPr="009D1A22">
        <w:rPr>
          <w:rFonts w:ascii="Menlo" w:eastAsia="Times New Roman" w:hAnsi="Menlo" w:cs="Menlo"/>
          <w:color w:val="000000"/>
          <w:sz w:val="13"/>
          <w:szCs w:val="13"/>
          <w:lang w:eastAsia="en-GB"/>
        </w:rPr>
        <w:t xml:space="preserve"> + var):</w:t>
      </w:r>
    </w:p>
    <w:p w14:paraId="2BCAE2FD"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cal_det_A = M * </w:t>
      </w:r>
      <w:r w:rsidRPr="009D1A22">
        <w:rPr>
          <w:rFonts w:ascii="Menlo" w:eastAsia="Times New Roman" w:hAnsi="Menlo" w:cs="Menlo"/>
          <w:color w:val="098658"/>
          <w:sz w:val="13"/>
          <w:szCs w:val="13"/>
          <w:lang w:eastAsia="en-GB"/>
        </w:rPr>
        <w:t>1</w:t>
      </w:r>
      <w:r w:rsidRPr="009D1A22">
        <w:rPr>
          <w:rFonts w:ascii="Menlo" w:eastAsia="Times New Roman" w:hAnsi="Menlo" w:cs="Menlo"/>
          <w:color w:val="000000"/>
          <w:sz w:val="13"/>
          <w:szCs w:val="13"/>
          <w:lang w:eastAsia="en-GB"/>
        </w:rPr>
        <w:t xml:space="preserve"> + var</w:t>
      </w:r>
    </w:p>
    <w:p w14:paraId="2172C759"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elif</w:t>
      </w:r>
      <w:r w:rsidRPr="009D1A22">
        <w:rPr>
          <w:rFonts w:ascii="Menlo" w:eastAsia="Times New Roman" w:hAnsi="Menlo" w:cs="Menlo"/>
          <w:color w:val="000000"/>
          <w:sz w:val="13"/>
          <w:szCs w:val="13"/>
          <w:lang w:eastAsia="en-GB"/>
        </w:rPr>
        <w:t xml:space="preserve"> abs(M * </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xml:space="preserve"> + var) &lt; abs(M * </w:t>
      </w:r>
      <w:r w:rsidRPr="009D1A22">
        <w:rPr>
          <w:rFonts w:ascii="Menlo" w:eastAsia="Times New Roman" w:hAnsi="Menlo" w:cs="Menlo"/>
          <w:color w:val="098658"/>
          <w:sz w:val="13"/>
          <w:szCs w:val="13"/>
          <w:lang w:eastAsia="en-GB"/>
        </w:rPr>
        <w:t>1</w:t>
      </w:r>
      <w:r w:rsidRPr="009D1A22">
        <w:rPr>
          <w:rFonts w:ascii="Menlo" w:eastAsia="Times New Roman" w:hAnsi="Menlo" w:cs="Menlo"/>
          <w:color w:val="000000"/>
          <w:sz w:val="13"/>
          <w:szCs w:val="13"/>
          <w:lang w:eastAsia="en-GB"/>
        </w:rPr>
        <w:t xml:space="preserve"> + var) </w:t>
      </w:r>
      <w:r w:rsidRPr="009D1A22">
        <w:rPr>
          <w:rFonts w:ascii="Menlo" w:eastAsia="Times New Roman" w:hAnsi="Menlo" w:cs="Menlo"/>
          <w:color w:val="0000FF"/>
          <w:sz w:val="13"/>
          <w:szCs w:val="13"/>
          <w:lang w:eastAsia="en-GB"/>
        </w:rPr>
        <w:t>and</w:t>
      </w:r>
      <w:r w:rsidRPr="009D1A22">
        <w:rPr>
          <w:rFonts w:ascii="Menlo" w:eastAsia="Times New Roman" w:hAnsi="Menlo" w:cs="Menlo"/>
          <w:color w:val="000000"/>
          <w:sz w:val="13"/>
          <w:szCs w:val="13"/>
          <w:lang w:eastAsia="en-GB"/>
        </w:rPr>
        <w:t xml:space="preserve"> abs(M * </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xml:space="preserve"> + var) &lt; abs(M * -</w:t>
      </w:r>
      <w:r w:rsidRPr="009D1A22">
        <w:rPr>
          <w:rFonts w:ascii="Menlo" w:eastAsia="Times New Roman" w:hAnsi="Menlo" w:cs="Menlo"/>
          <w:color w:val="098658"/>
          <w:sz w:val="13"/>
          <w:szCs w:val="13"/>
          <w:lang w:eastAsia="en-GB"/>
        </w:rPr>
        <w:t>1</w:t>
      </w:r>
      <w:r w:rsidRPr="009D1A22">
        <w:rPr>
          <w:rFonts w:ascii="Menlo" w:eastAsia="Times New Roman" w:hAnsi="Menlo" w:cs="Menlo"/>
          <w:color w:val="000000"/>
          <w:sz w:val="13"/>
          <w:szCs w:val="13"/>
          <w:lang w:eastAsia="en-GB"/>
        </w:rPr>
        <w:t xml:space="preserve"> + var):</w:t>
      </w:r>
    </w:p>
    <w:p w14:paraId="4B566717"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cal_det_A = M * </w:t>
      </w:r>
      <w:r w:rsidRPr="009D1A22">
        <w:rPr>
          <w:rFonts w:ascii="Menlo" w:eastAsia="Times New Roman" w:hAnsi="Menlo" w:cs="Menlo"/>
          <w:color w:val="098658"/>
          <w:sz w:val="13"/>
          <w:szCs w:val="13"/>
          <w:lang w:eastAsia="en-GB"/>
        </w:rPr>
        <w:t>0</w:t>
      </w:r>
      <w:r w:rsidRPr="009D1A22">
        <w:rPr>
          <w:rFonts w:ascii="Menlo" w:eastAsia="Times New Roman" w:hAnsi="Menlo" w:cs="Menlo"/>
          <w:color w:val="000000"/>
          <w:sz w:val="13"/>
          <w:szCs w:val="13"/>
          <w:lang w:eastAsia="en-GB"/>
        </w:rPr>
        <w:t xml:space="preserve"> + var</w:t>
      </w:r>
    </w:p>
    <w:p w14:paraId="4CBDBB51"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FF"/>
          <w:sz w:val="13"/>
          <w:szCs w:val="13"/>
          <w:lang w:eastAsia="en-GB"/>
        </w:rPr>
        <w:t>else</w:t>
      </w:r>
      <w:r w:rsidRPr="009D1A22">
        <w:rPr>
          <w:rFonts w:ascii="Menlo" w:eastAsia="Times New Roman" w:hAnsi="Menlo" w:cs="Menlo"/>
          <w:color w:val="000000"/>
          <w:sz w:val="13"/>
          <w:szCs w:val="13"/>
          <w:lang w:eastAsia="en-GB"/>
        </w:rPr>
        <w:t>:</w:t>
      </w:r>
    </w:p>
    <w:p w14:paraId="25C7E3BA" w14:textId="77777777" w:rsidR="009D1A22" w:rsidRP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 xml:space="preserve">    cal_det_A = M * -</w:t>
      </w:r>
      <w:r w:rsidRPr="009D1A22">
        <w:rPr>
          <w:rFonts w:ascii="Menlo" w:eastAsia="Times New Roman" w:hAnsi="Menlo" w:cs="Menlo"/>
          <w:color w:val="098658"/>
          <w:sz w:val="13"/>
          <w:szCs w:val="13"/>
          <w:lang w:eastAsia="en-GB"/>
        </w:rPr>
        <w:t>1</w:t>
      </w:r>
      <w:r w:rsidRPr="009D1A22">
        <w:rPr>
          <w:rFonts w:ascii="Menlo" w:eastAsia="Times New Roman" w:hAnsi="Menlo" w:cs="Menlo"/>
          <w:color w:val="000000"/>
          <w:sz w:val="13"/>
          <w:szCs w:val="13"/>
          <w:lang w:eastAsia="en-GB"/>
        </w:rPr>
        <w:t xml:space="preserve"> + var</w:t>
      </w:r>
    </w:p>
    <w:p w14:paraId="00780D1F" w14:textId="77777777" w:rsidR="009D1A22" w:rsidRPr="009D1A22" w:rsidRDefault="009D1A22" w:rsidP="009D1A22">
      <w:pPr>
        <w:shd w:val="clear" w:color="auto" w:fill="FFFFFF"/>
        <w:spacing w:after="240" w:line="270" w:lineRule="atLeast"/>
        <w:jc w:val="left"/>
        <w:rPr>
          <w:rFonts w:ascii="Menlo" w:eastAsia="Times New Roman" w:hAnsi="Menlo" w:cs="Menlo"/>
          <w:color w:val="000000"/>
          <w:sz w:val="13"/>
          <w:szCs w:val="13"/>
          <w:lang w:eastAsia="en-GB"/>
        </w:rPr>
      </w:pPr>
    </w:p>
    <w:p w14:paraId="189C1ABB" w14:textId="77777777" w:rsidR="009D1A22" w:rsidRDefault="009D1A22" w:rsidP="009D1A22">
      <w:pPr>
        <w:shd w:val="clear" w:color="auto" w:fill="FFFFFF"/>
        <w:spacing w:line="270" w:lineRule="atLeast"/>
        <w:jc w:val="left"/>
        <w:rPr>
          <w:rFonts w:ascii="Menlo" w:eastAsia="Times New Roman" w:hAnsi="Menlo" w:cs="Menlo"/>
          <w:color w:val="000000"/>
          <w:sz w:val="13"/>
          <w:szCs w:val="13"/>
          <w:lang w:eastAsia="en-GB"/>
        </w:rPr>
      </w:pPr>
      <w:r w:rsidRPr="009D1A22">
        <w:rPr>
          <w:rFonts w:ascii="Menlo" w:eastAsia="Times New Roman" w:hAnsi="Menlo" w:cs="Menlo"/>
          <w:color w:val="000000"/>
          <w:sz w:val="13"/>
          <w:szCs w:val="13"/>
          <w:lang w:eastAsia="en-GB"/>
        </w:rPr>
        <w:t>print(</w:t>
      </w:r>
      <w:r w:rsidRPr="009D1A22">
        <w:rPr>
          <w:rFonts w:ascii="Menlo" w:eastAsia="Times New Roman" w:hAnsi="Menlo" w:cs="Menlo"/>
          <w:color w:val="A31515"/>
          <w:sz w:val="13"/>
          <w:szCs w:val="13"/>
          <w:lang w:eastAsia="en-GB"/>
        </w:rPr>
        <w:t>'cal_det_A is:'</w:t>
      </w:r>
      <w:r w:rsidRPr="009D1A22">
        <w:rPr>
          <w:rFonts w:ascii="Menlo" w:eastAsia="Times New Roman" w:hAnsi="Menlo" w:cs="Menlo"/>
          <w:color w:val="000000"/>
          <w:sz w:val="13"/>
          <w:szCs w:val="13"/>
          <w:lang w:eastAsia="en-GB"/>
        </w:rPr>
        <w:t>, cal_det_A)</w:t>
      </w:r>
    </w:p>
    <w:p w14:paraId="5D798198" w14:textId="77777777" w:rsidR="00505886" w:rsidRDefault="00505886" w:rsidP="009D1A22">
      <w:pPr>
        <w:shd w:val="clear" w:color="auto" w:fill="FFFFFF"/>
        <w:spacing w:line="270" w:lineRule="atLeast"/>
        <w:jc w:val="left"/>
        <w:rPr>
          <w:rFonts w:ascii="Menlo" w:eastAsia="Times New Roman" w:hAnsi="Menlo" w:cs="Menlo"/>
          <w:color w:val="000000"/>
          <w:sz w:val="13"/>
          <w:szCs w:val="13"/>
          <w:lang w:eastAsia="en-GB"/>
        </w:rPr>
      </w:pPr>
    </w:p>
    <w:p w14:paraId="1CC8663D" w14:textId="1F0D3B88" w:rsidR="00505886" w:rsidRDefault="00E92C03" w:rsidP="009D1A22">
      <w:pPr>
        <w:shd w:val="clear" w:color="auto" w:fill="FFFFFF"/>
        <w:spacing w:line="270" w:lineRule="atLeast"/>
        <w:jc w:val="left"/>
        <w:rPr>
          <w:rFonts w:ascii="Menlo" w:eastAsia="Times New Roman" w:hAnsi="Menlo" w:cs="Menlo"/>
          <w:color w:val="000000"/>
          <w:sz w:val="13"/>
          <w:szCs w:val="13"/>
          <w:lang w:eastAsia="en-GB"/>
        </w:rPr>
      </w:pPr>
      <w:proofErr w:type="gramStart"/>
      <w:r>
        <w:rPr>
          <w:rFonts w:ascii="Menlo" w:eastAsia="Times New Roman" w:hAnsi="Menlo" w:cs="Menlo"/>
          <w:color w:val="000000"/>
          <w:sz w:val="13"/>
          <w:szCs w:val="13"/>
          <w:lang w:eastAsia="en-GB"/>
        </w:rPr>
        <w:t>Also</w:t>
      </w:r>
      <w:proofErr w:type="gramEnd"/>
      <w:r>
        <w:rPr>
          <w:rFonts w:ascii="Menlo" w:eastAsia="Times New Roman" w:hAnsi="Menlo" w:cs="Menlo"/>
          <w:color w:val="000000"/>
          <w:sz w:val="13"/>
          <w:szCs w:val="13"/>
          <w:lang w:eastAsia="en-GB"/>
        </w:rPr>
        <w:t xml:space="preserve"> the </w:t>
      </w:r>
      <w:r w:rsidR="00434D20">
        <w:rPr>
          <w:rFonts w:ascii="Menlo" w:eastAsia="Times New Roman" w:hAnsi="Menlo" w:cs="Menlo"/>
          <w:color w:val="000000"/>
          <w:sz w:val="13"/>
          <w:szCs w:val="13"/>
          <w:lang w:eastAsia="en-GB"/>
        </w:rPr>
        <w:t>one big prime algorithm was implemented</w:t>
      </w:r>
    </w:p>
    <w:p w14:paraId="0AFD7CB1" w14:textId="4D4E7324" w:rsidR="00434D20" w:rsidRPr="009D1A22" w:rsidRDefault="00434D20" w:rsidP="68E0AFB8">
      <w:pPr>
        <w:shd w:val="clear" w:color="auto" w:fill="FFFFFF" w:themeFill="background1"/>
        <w:spacing w:line="270" w:lineRule="atLeast"/>
        <w:jc w:val="left"/>
        <w:rPr>
          <w:rFonts w:ascii="Menlo" w:eastAsia="Times New Roman" w:hAnsi="Menlo" w:cs="Menlo"/>
          <w:color w:val="000000"/>
          <w:sz w:val="13"/>
          <w:szCs w:val="13"/>
          <w:lang w:eastAsia="en-GB"/>
        </w:rPr>
      </w:pPr>
    </w:p>
    <w:p w14:paraId="69B3911E" w14:textId="359B0773"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import</w:t>
      </w:r>
      <w:r w:rsidRPr="00791F92">
        <w:rPr>
          <w:rFonts w:ascii="Menlo" w:eastAsia="Times New Roman" w:hAnsi="Menlo" w:cs="Menlo"/>
          <w:color w:val="000000" w:themeColor="text1"/>
          <w:sz w:val="13"/>
          <w:szCs w:val="13"/>
          <w:lang w:eastAsia="en-GB"/>
        </w:rPr>
        <w:t xml:space="preserve"> numpy </w:t>
      </w:r>
      <w:r w:rsidRPr="00791F92">
        <w:rPr>
          <w:rFonts w:ascii="Menlo" w:eastAsia="Times New Roman" w:hAnsi="Menlo" w:cs="Menlo"/>
          <w:color w:val="0000FF"/>
          <w:sz w:val="13"/>
          <w:szCs w:val="13"/>
          <w:lang w:eastAsia="en-GB"/>
        </w:rPr>
        <w:t>as</w:t>
      </w:r>
      <w:r w:rsidRPr="00791F92">
        <w:rPr>
          <w:rFonts w:ascii="Menlo" w:eastAsia="Times New Roman" w:hAnsi="Menlo" w:cs="Menlo"/>
          <w:color w:val="000000" w:themeColor="text1"/>
          <w:sz w:val="13"/>
          <w:szCs w:val="13"/>
          <w:lang w:eastAsia="en-GB"/>
        </w:rPr>
        <w:t xml:space="preserve"> np</w:t>
      </w:r>
    </w:p>
    <w:p w14:paraId="28D32BA7" w14:textId="7272ACC7"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p>
    <w:p w14:paraId="483E73E5" w14:textId="74EE24D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8000"/>
          <w:sz w:val="13"/>
          <w:szCs w:val="13"/>
          <w:lang w:eastAsia="en-GB"/>
        </w:rPr>
        <w:t>#method to take a matrix as user input</w:t>
      </w:r>
    </w:p>
    <w:p w14:paraId="1EF0E3F2" w14:textId="67475C82"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def</w:t>
      </w:r>
      <w:r w:rsidRPr="00791F92">
        <w:rPr>
          <w:rFonts w:ascii="Menlo" w:eastAsia="Times New Roman" w:hAnsi="Menlo" w:cs="Menlo"/>
          <w:color w:val="000000" w:themeColor="text1"/>
          <w:sz w:val="13"/>
          <w:szCs w:val="13"/>
          <w:lang w:eastAsia="en-GB"/>
        </w:rPr>
        <w:t xml:space="preserve"> store_matrix():</w:t>
      </w:r>
    </w:p>
    <w:p w14:paraId="1A6586E5" w14:textId="016CB9D1"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8000"/>
          <w:sz w:val="13"/>
          <w:szCs w:val="13"/>
          <w:lang w:eastAsia="en-GB"/>
        </w:rPr>
        <w:t>#ask the user for the size of the matrix</w:t>
      </w:r>
    </w:p>
    <w:p w14:paraId="43F4B9B6" w14:textId="5BD50F7C"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n = int(input(</w:t>
      </w:r>
      <w:r w:rsidRPr="00791F92">
        <w:rPr>
          <w:rFonts w:ascii="Menlo" w:eastAsia="Times New Roman" w:hAnsi="Menlo" w:cs="Menlo"/>
          <w:color w:val="A31515"/>
          <w:sz w:val="13"/>
          <w:szCs w:val="13"/>
          <w:lang w:eastAsia="en-GB"/>
        </w:rPr>
        <w:t>'Enter the size of the matrix: '</w:t>
      </w:r>
      <w:r w:rsidRPr="00791F92">
        <w:rPr>
          <w:rFonts w:ascii="Menlo" w:eastAsia="Times New Roman" w:hAnsi="Menlo" w:cs="Menlo"/>
          <w:color w:val="000000" w:themeColor="text1"/>
          <w:sz w:val="13"/>
          <w:szCs w:val="13"/>
          <w:lang w:eastAsia="en-GB"/>
        </w:rPr>
        <w:t>))</w:t>
      </w:r>
    </w:p>
    <w:p w14:paraId="1E854FA3" w14:textId="425EC663"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8000"/>
          <w:sz w:val="13"/>
          <w:szCs w:val="13"/>
          <w:lang w:eastAsia="en-GB"/>
        </w:rPr>
        <w:t>#create an empty matrix</w:t>
      </w:r>
    </w:p>
    <w:p w14:paraId="7B4CF5DB" w14:textId="2513B55D"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A = np.zeros((n, n))</w:t>
      </w:r>
    </w:p>
    <w:p w14:paraId="5280C400" w14:textId="73FBEDE5"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8000"/>
          <w:sz w:val="13"/>
          <w:szCs w:val="13"/>
          <w:lang w:eastAsia="en-GB"/>
        </w:rPr>
        <w:t>#ask the user for the elements of the matrix</w:t>
      </w:r>
    </w:p>
    <w:p w14:paraId="30EC0E24" w14:textId="377A9B95"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for</w:t>
      </w:r>
      <w:r w:rsidRPr="00791F92">
        <w:rPr>
          <w:rFonts w:ascii="Menlo" w:eastAsia="Times New Roman" w:hAnsi="Menlo" w:cs="Menlo"/>
          <w:color w:val="000000" w:themeColor="text1"/>
          <w:sz w:val="13"/>
          <w:szCs w:val="13"/>
          <w:lang w:eastAsia="en-GB"/>
        </w:rPr>
        <w:t xml:space="preserve"> i </w:t>
      </w:r>
      <w:r w:rsidRPr="00791F92">
        <w:rPr>
          <w:rFonts w:ascii="Menlo" w:eastAsia="Times New Roman" w:hAnsi="Menlo" w:cs="Menlo"/>
          <w:color w:val="0000FF"/>
          <w:sz w:val="13"/>
          <w:szCs w:val="13"/>
          <w:lang w:eastAsia="en-GB"/>
        </w:rPr>
        <w:t>in</w:t>
      </w:r>
      <w:r w:rsidRPr="00791F92">
        <w:rPr>
          <w:rFonts w:ascii="Menlo" w:eastAsia="Times New Roman" w:hAnsi="Menlo" w:cs="Menlo"/>
          <w:color w:val="000000" w:themeColor="text1"/>
          <w:sz w:val="13"/>
          <w:szCs w:val="13"/>
          <w:lang w:eastAsia="en-GB"/>
        </w:rPr>
        <w:t xml:space="preserve"> range(</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 n):</w:t>
      </w:r>
    </w:p>
    <w:p w14:paraId="6AE74242" w14:textId="31201911"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for</w:t>
      </w:r>
      <w:r w:rsidRPr="00791F92">
        <w:rPr>
          <w:rFonts w:ascii="Menlo" w:eastAsia="Times New Roman" w:hAnsi="Menlo" w:cs="Menlo"/>
          <w:color w:val="000000" w:themeColor="text1"/>
          <w:sz w:val="13"/>
          <w:szCs w:val="13"/>
          <w:lang w:eastAsia="en-GB"/>
        </w:rPr>
        <w:t xml:space="preserve"> j </w:t>
      </w:r>
      <w:r w:rsidRPr="00791F92">
        <w:rPr>
          <w:rFonts w:ascii="Menlo" w:eastAsia="Times New Roman" w:hAnsi="Menlo" w:cs="Menlo"/>
          <w:color w:val="0000FF"/>
          <w:sz w:val="13"/>
          <w:szCs w:val="13"/>
          <w:lang w:eastAsia="en-GB"/>
        </w:rPr>
        <w:t>in</w:t>
      </w:r>
      <w:r w:rsidRPr="00791F92">
        <w:rPr>
          <w:rFonts w:ascii="Menlo" w:eastAsia="Times New Roman" w:hAnsi="Menlo" w:cs="Menlo"/>
          <w:color w:val="000000" w:themeColor="text1"/>
          <w:sz w:val="13"/>
          <w:szCs w:val="13"/>
          <w:lang w:eastAsia="en-GB"/>
        </w:rPr>
        <w:t xml:space="preserve"> range(</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 n):</w:t>
      </w:r>
    </w:p>
    <w:p w14:paraId="44E5CD3F" w14:textId="138A63A2"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A[i][j] = int(input(</w:t>
      </w:r>
      <w:r w:rsidRPr="00791F92">
        <w:rPr>
          <w:rFonts w:ascii="Menlo" w:eastAsia="Times New Roman" w:hAnsi="Menlo" w:cs="Menlo"/>
          <w:color w:val="A31515"/>
          <w:sz w:val="13"/>
          <w:szCs w:val="13"/>
          <w:lang w:eastAsia="en-GB"/>
        </w:rPr>
        <w:t>'Enter the element at position '</w:t>
      </w:r>
      <w:r w:rsidRPr="00791F92">
        <w:rPr>
          <w:rFonts w:ascii="Menlo" w:eastAsia="Times New Roman" w:hAnsi="Menlo" w:cs="Menlo"/>
          <w:color w:val="000000" w:themeColor="text1"/>
          <w:sz w:val="13"/>
          <w:szCs w:val="13"/>
          <w:lang w:eastAsia="en-GB"/>
        </w:rPr>
        <w:t xml:space="preserve"> + str(i) + </w:t>
      </w:r>
      <w:r w:rsidRPr="00791F92">
        <w:rPr>
          <w:rFonts w:ascii="Menlo" w:eastAsia="Times New Roman" w:hAnsi="Menlo" w:cs="Menlo"/>
          <w:color w:val="A31515"/>
          <w:sz w:val="13"/>
          <w:szCs w:val="13"/>
          <w:lang w:eastAsia="en-GB"/>
        </w:rPr>
        <w:t>','</w:t>
      </w:r>
      <w:r w:rsidRPr="00791F92">
        <w:rPr>
          <w:rFonts w:ascii="Menlo" w:eastAsia="Times New Roman" w:hAnsi="Menlo" w:cs="Menlo"/>
          <w:color w:val="000000" w:themeColor="text1"/>
          <w:sz w:val="13"/>
          <w:szCs w:val="13"/>
          <w:lang w:eastAsia="en-GB"/>
        </w:rPr>
        <w:t xml:space="preserve"> + str(j) + </w:t>
      </w:r>
      <w:r w:rsidRPr="00791F92">
        <w:rPr>
          <w:rFonts w:ascii="Menlo" w:eastAsia="Times New Roman" w:hAnsi="Menlo" w:cs="Menlo"/>
          <w:color w:val="A31515"/>
          <w:sz w:val="13"/>
          <w:szCs w:val="13"/>
          <w:lang w:eastAsia="en-GB"/>
        </w:rPr>
        <w:t>': '</w:t>
      </w:r>
      <w:r w:rsidRPr="00791F92">
        <w:rPr>
          <w:rFonts w:ascii="Menlo" w:eastAsia="Times New Roman" w:hAnsi="Menlo" w:cs="Menlo"/>
          <w:color w:val="000000" w:themeColor="text1"/>
          <w:sz w:val="13"/>
          <w:szCs w:val="13"/>
          <w:lang w:eastAsia="en-GB"/>
        </w:rPr>
        <w:t>))</w:t>
      </w:r>
    </w:p>
    <w:p w14:paraId="3EFFB9B0" w14:textId="79E18A90"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A</w:t>
      </w:r>
    </w:p>
    <w:p w14:paraId="73835992" w14:textId="76D6A72C"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p>
    <w:p w14:paraId="11101E91" w14:textId="4452D812"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8000"/>
          <w:sz w:val="13"/>
          <w:szCs w:val="13"/>
          <w:lang w:eastAsia="en-GB"/>
        </w:rPr>
        <w:t># calculate the hadamard's upper bound for a determinant of a matrix</w:t>
      </w:r>
    </w:p>
    <w:p w14:paraId="32716323" w14:textId="48A0AFE6"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def</w:t>
      </w:r>
      <w:r w:rsidRPr="00791F92">
        <w:rPr>
          <w:rFonts w:ascii="Menlo" w:eastAsia="Times New Roman" w:hAnsi="Menlo" w:cs="Menlo"/>
          <w:color w:val="000000" w:themeColor="text1"/>
          <w:sz w:val="13"/>
          <w:szCs w:val="13"/>
          <w:lang w:eastAsia="en-GB"/>
        </w:rPr>
        <w:t xml:space="preserve"> hadamard_bound(A):</w:t>
      </w:r>
    </w:p>
    <w:p w14:paraId="42F513FA" w14:textId="0CC18854"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8000"/>
          <w:sz w:val="13"/>
          <w:szCs w:val="13"/>
          <w:lang w:eastAsia="en-GB"/>
        </w:rPr>
        <w:t>#find the absolute value of the heighest value in the matrix</w:t>
      </w:r>
    </w:p>
    <w:p w14:paraId="4F0C24A1" w14:textId="529AEED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max = np.amax(np.absolute(A))</w:t>
      </w:r>
    </w:p>
    <w:p w14:paraId="1FE600EB" w14:textId="001E1F2F"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8000"/>
          <w:sz w:val="13"/>
          <w:szCs w:val="13"/>
          <w:lang w:eastAsia="en-GB"/>
        </w:rPr>
        <w:t>#find the degree of the matrix</w:t>
      </w:r>
    </w:p>
    <w:p w14:paraId="55BDF556" w14:textId="3FE8376D"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n = np.size(A, </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w:t>
      </w:r>
    </w:p>
    <w:p w14:paraId="7379C665" w14:textId="28CCF03D"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H = n ** (n/</w:t>
      </w:r>
      <w:r w:rsidRPr="00791F92">
        <w:rPr>
          <w:rFonts w:ascii="Menlo" w:eastAsia="Times New Roman" w:hAnsi="Menlo" w:cs="Menlo"/>
          <w:color w:val="098658"/>
          <w:sz w:val="13"/>
          <w:szCs w:val="13"/>
          <w:lang w:eastAsia="en-GB"/>
        </w:rPr>
        <w:t>2</w:t>
      </w:r>
      <w:r w:rsidRPr="00791F92">
        <w:rPr>
          <w:rFonts w:ascii="Menlo" w:eastAsia="Times New Roman" w:hAnsi="Menlo" w:cs="Menlo"/>
          <w:color w:val="000000" w:themeColor="text1"/>
          <w:sz w:val="13"/>
          <w:szCs w:val="13"/>
          <w:lang w:eastAsia="en-GB"/>
        </w:rPr>
        <w:t>) * max ** n</w:t>
      </w:r>
    </w:p>
    <w:p w14:paraId="21BD0EF3" w14:textId="20B26F46"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int(H)</w:t>
      </w:r>
    </w:p>
    <w:p w14:paraId="6CF3364C" w14:textId="1870393A"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p>
    <w:p w14:paraId="49770063" w14:textId="13A4C54A"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8000"/>
          <w:sz w:val="13"/>
          <w:szCs w:val="13"/>
          <w:lang w:eastAsia="en-GB"/>
        </w:rPr>
        <w:t>#create a function to check if a number is prime</w:t>
      </w:r>
    </w:p>
    <w:p w14:paraId="7556BCB0" w14:textId="15F3D44F"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def</w:t>
      </w:r>
      <w:r w:rsidRPr="00791F92">
        <w:rPr>
          <w:rFonts w:ascii="Menlo" w:eastAsia="Times New Roman" w:hAnsi="Menlo" w:cs="Menlo"/>
          <w:color w:val="000000" w:themeColor="text1"/>
          <w:sz w:val="13"/>
          <w:szCs w:val="13"/>
          <w:lang w:eastAsia="en-GB"/>
        </w:rPr>
        <w:t xml:space="preserve"> is_prime(p):</w:t>
      </w:r>
    </w:p>
    <w:p w14:paraId="1B91AD44" w14:textId="20939D83"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for</w:t>
      </w:r>
      <w:r w:rsidRPr="00791F92">
        <w:rPr>
          <w:rFonts w:ascii="Menlo" w:eastAsia="Times New Roman" w:hAnsi="Menlo" w:cs="Menlo"/>
          <w:color w:val="000000" w:themeColor="text1"/>
          <w:sz w:val="13"/>
          <w:szCs w:val="13"/>
          <w:lang w:eastAsia="en-GB"/>
        </w:rPr>
        <w:t xml:space="preserve"> i </w:t>
      </w:r>
      <w:r w:rsidRPr="00791F92">
        <w:rPr>
          <w:rFonts w:ascii="Menlo" w:eastAsia="Times New Roman" w:hAnsi="Menlo" w:cs="Menlo"/>
          <w:color w:val="0000FF"/>
          <w:sz w:val="13"/>
          <w:szCs w:val="13"/>
          <w:lang w:eastAsia="en-GB"/>
        </w:rPr>
        <w:t>in</w:t>
      </w:r>
      <w:r w:rsidRPr="00791F92">
        <w:rPr>
          <w:rFonts w:ascii="Menlo" w:eastAsia="Times New Roman" w:hAnsi="Menlo" w:cs="Menlo"/>
          <w:color w:val="000000" w:themeColor="text1"/>
          <w:sz w:val="13"/>
          <w:szCs w:val="13"/>
          <w:lang w:eastAsia="en-GB"/>
        </w:rPr>
        <w:t xml:space="preserve"> range(</w:t>
      </w:r>
      <w:r w:rsidRPr="00791F92">
        <w:rPr>
          <w:rFonts w:ascii="Menlo" w:eastAsia="Times New Roman" w:hAnsi="Menlo" w:cs="Menlo"/>
          <w:color w:val="098658"/>
          <w:sz w:val="13"/>
          <w:szCs w:val="13"/>
          <w:lang w:eastAsia="en-GB"/>
        </w:rPr>
        <w:t>2</w:t>
      </w:r>
      <w:r w:rsidRPr="00791F92">
        <w:rPr>
          <w:rFonts w:ascii="Menlo" w:eastAsia="Times New Roman" w:hAnsi="Menlo" w:cs="Menlo"/>
          <w:color w:val="000000" w:themeColor="text1"/>
          <w:sz w:val="13"/>
          <w:szCs w:val="13"/>
          <w:lang w:eastAsia="en-GB"/>
        </w:rPr>
        <w:t>, p):</w:t>
      </w:r>
    </w:p>
    <w:p w14:paraId="3EB0D0F6" w14:textId="214394A7"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if</w:t>
      </w:r>
      <w:r w:rsidRPr="00791F92">
        <w:rPr>
          <w:rFonts w:ascii="Menlo" w:eastAsia="Times New Roman" w:hAnsi="Menlo" w:cs="Menlo"/>
          <w:color w:val="000000" w:themeColor="text1"/>
          <w:sz w:val="13"/>
          <w:szCs w:val="13"/>
          <w:lang w:eastAsia="en-GB"/>
        </w:rPr>
        <w:t xml:space="preserve"> p % i == </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w:t>
      </w:r>
    </w:p>
    <w:p w14:paraId="204D3D3E" w14:textId="3B037E8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False</w:t>
      </w:r>
    </w:p>
    <w:p w14:paraId="4E333F20" w14:textId="2DA0AEE7"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True</w:t>
      </w:r>
    </w:p>
    <w:p w14:paraId="1F099308" w14:textId="0F3156F5" w:rsidR="00791F92" w:rsidRPr="00791F92" w:rsidRDefault="00791F92" w:rsidP="68E0AFB8">
      <w:pPr>
        <w:shd w:val="clear" w:color="auto" w:fill="FFFFFF" w:themeFill="background1"/>
        <w:spacing w:after="240" w:line="270" w:lineRule="atLeast"/>
        <w:jc w:val="left"/>
        <w:rPr>
          <w:rFonts w:ascii="Menlo" w:eastAsia="Times New Roman" w:hAnsi="Menlo" w:cs="Menlo"/>
          <w:color w:val="000000"/>
          <w:sz w:val="13"/>
          <w:szCs w:val="13"/>
          <w:lang w:eastAsia="en-GB"/>
        </w:rPr>
      </w:pPr>
    </w:p>
    <w:p w14:paraId="4D5A5CAB" w14:textId="6DDEC153"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8000"/>
          <w:sz w:val="13"/>
          <w:szCs w:val="13"/>
          <w:lang w:eastAsia="en-GB"/>
        </w:rPr>
        <w:t>#find a prime number that is greater than the two time hadamard's upper bound +1</w:t>
      </w:r>
    </w:p>
    <w:p w14:paraId="1EA1DFE5" w14:textId="57BE9DF1"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def</w:t>
      </w:r>
      <w:r w:rsidRPr="00791F92">
        <w:rPr>
          <w:rFonts w:ascii="Menlo" w:eastAsia="Times New Roman" w:hAnsi="Menlo" w:cs="Menlo"/>
          <w:color w:val="000000" w:themeColor="text1"/>
          <w:sz w:val="13"/>
          <w:szCs w:val="13"/>
          <w:lang w:eastAsia="en-GB"/>
        </w:rPr>
        <w:t xml:space="preserve"> find_prime(H):</w:t>
      </w:r>
    </w:p>
    <w:p w14:paraId="43170A84" w14:textId="2020A0B2"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8000"/>
          <w:sz w:val="13"/>
          <w:szCs w:val="13"/>
          <w:lang w:eastAsia="en-GB"/>
        </w:rPr>
        <w:t>#find the next prime number that is greater than 2*H</w:t>
      </w:r>
    </w:p>
    <w:p w14:paraId="65FB37E0" w14:textId="4E85CD65"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p = </w:t>
      </w:r>
      <w:r w:rsidRPr="00791F92">
        <w:rPr>
          <w:rFonts w:ascii="Menlo" w:eastAsia="Times New Roman" w:hAnsi="Menlo" w:cs="Menlo"/>
          <w:color w:val="098658"/>
          <w:sz w:val="13"/>
          <w:szCs w:val="13"/>
          <w:lang w:eastAsia="en-GB"/>
        </w:rPr>
        <w:t>2</w:t>
      </w:r>
      <w:r w:rsidRPr="00791F92">
        <w:rPr>
          <w:rFonts w:ascii="Menlo" w:eastAsia="Times New Roman" w:hAnsi="Menlo" w:cs="Menlo"/>
          <w:color w:val="000000" w:themeColor="text1"/>
          <w:sz w:val="13"/>
          <w:szCs w:val="13"/>
          <w:lang w:eastAsia="en-GB"/>
        </w:rPr>
        <w:t xml:space="preserve">*H + </w:t>
      </w:r>
      <w:r w:rsidRPr="00791F92">
        <w:rPr>
          <w:rFonts w:ascii="Menlo" w:eastAsia="Times New Roman" w:hAnsi="Menlo" w:cs="Menlo"/>
          <w:color w:val="098658"/>
          <w:sz w:val="13"/>
          <w:szCs w:val="13"/>
          <w:lang w:eastAsia="en-GB"/>
        </w:rPr>
        <w:t>1</w:t>
      </w:r>
    </w:p>
    <w:p w14:paraId="719B88FA" w14:textId="08403885"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while</w:t>
      </w: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True</w:t>
      </w:r>
      <w:r w:rsidRPr="00791F92">
        <w:rPr>
          <w:rFonts w:ascii="Menlo" w:eastAsia="Times New Roman" w:hAnsi="Menlo" w:cs="Menlo"/>
          <w:color w:val="000000" w:themeColor="text1"/>
          <w:sz w:val="13"/>
          <w:szCs w:val="13"/>
          <w:lang w:eastAsia="en-GB"/>
        </w:rPr>
        <w:t>:</w:t>
      </w:r>
    </w:p>
    <w:p w14:paraId="76E2E1A4" w14:textId="762C6264"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if</w:t>
      </w:r>
      <w:r w:rsidRPr="00791F92">
        <w:rPr>
          <w:rFonts w:ascii="Menlo" w:eastAsia="Times New Roman" w:hAnsi="Menlo" w:cs="Menlo"/>
          <w:color w:val="000000" w:themeColor="text1"/>
          <w:sz w:val="13"/>
          <w:szCs w:val="13"/>
          <w:lang w:eastAsia="en-GB"/>
        </w:rPr>
        <w:t xml:space="preserve"> is_prime(p):</w:t>
      </w:r>
    </w:p>
    <w:p w14:paraId="78F75679" w14:textId="2F61CC9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p</w:t>
      </w:r>
    </w:p>
    <w:p w14:paraId="43BD5093" w14:textId="67DA5E36"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p += </w:t>
      </w:r>
      <w:r w:rsidRPr="00791F92">
        <w:rPr>
          <w:rFonts w:ascii="Menlo" w:eastAsia="Times New Roman" w:hAnsi="Menlo" w:cs="Menlo"/>
          <w:color w:val="098658"/>
          <w:sz w:val="13"/>
          <w:szCs w:val="13"/>
          <w:lang w:eastAsia="en-GB"/>
        </w:rPr>
        <w:t>1</w:t>
      </w:r>
    </w:p>
    <w:p w14:paraId="50C8F18A" w14:textId="2B0B3F0F"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p>
    <w:p w14:paraId="47E728AE" w14:textId="5E0E1590"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8000"/>
          <w:sz w:val="13"/>
          <w:szCs w:val="13"/>
          <w:lang w:eastAsia="en-GB"/>
        </w:rPr>
        <w:t>#take the element wise modulous of a matrix with a prime number</w:t>
      </w:r>
    </w:p>
    <w:p w14:paraId="0A10641F" w14:textId="2A4123E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def</w:t>
      </w:r>
      <w:r w:rsidRPr="00791F92">
        <w:rPr>
          <w:rFonts w:ascii="Menlo" w:eastAsia="Times New Roman" w:hAnsi="Menlo" w:cs="Menlo"/>
          <w:color w:val="000000" w:themeColor="text1"/>
          <w:sz w:val="13"/>
          <w:szCs w:val="13"/>
          <w:lang w:eastAsia="en-GB"/>
        </w:rPr>
        <w:t xml:space="preserve"> mod_matrix(A, p):</w:t>
      </w:r>
    </w:p>
    <w:p w14:paraId="31DDA2A0" w14:textId="25472EF5"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np.mod(A, p)</w:t>
      </w:r>
    </w:p>
    <w:p w14:paraId="1EB491CB" w14:textId="6FAAFE54"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p>
    <w:p w14:paraId="1049DF08" w14:textId="4F79C10D"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8000"/>
          <w:sz w:val="13"/>
          <w:szCs w:val="13"/>
          <w:lang w:eastAsia="en-GB"/>
        </w:rPr>
        <w:t>#find the determinent of a matrix</w:t>
      </w:r>
    </w:p>
    <w:p w14:paraId="7CFDF7EA" w14:textId="56EFAFB6"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def</w:t>
      </w:r>
      <w:r w:rsidRPr="00791F92">
        <w:rPr>
          <w:rFonts w:ascii="Menlo" w:eastAsia="Times New Roman" w:hAnsi="Menlo" w:cs="Menlo"/>
          <w:color w:val="000000" w:themeColor="text1"/>
          <w:sz w:val="13"/>
          <w:szCs w:val="13"/>
          <w:lang w:eastAsia="en-GB"/>
        </w:rPr>
        <w:t xml:space="preserve"> det(A):</w:t>
      </w:r>
    </w:p>
    <w:p w14:paraId="361CCD2F" w14:textId="0EDD62D5"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round(np.linalg.det(A))</w:t>
      </w:r>
    </w:p>
    <w:p w14:paraId="09F8639D" w14:textId="53929EB5"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8000"/>
          <w:sz w:val="13"/>
          <w:szCs w:val="13"/>
          <w:lang w:eastAsia="en-GB"/>
        </w:rPr>
        <w:t>#find the bezout coefficients</w:t>
      </w:r>
    </w:p>
    <w:p w14:paraId="191221DB" w14:textId="53E3C400"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def</w:t>
      </w:r>
      <w:r w:rsidRPr="00791F92">
        <w:rPr>
          <w:rFonts w:ascii="Menlo" w:eastAsia="Times New Roman" w:hAnsi="Menlo" w:cs="Menlo"/>
          <w:color w:val="000000" w:themeColor="text1"/>
          <w:sz w:val="13"/>
          <w:szCs w:val="13"/>
          <w:lang w:eastAsia="en-GB"/>
        </w:rPr>
        <w:t xml:space="preserve"> bezout(a, b):</w:t>
      </w:r>
    </w:p>
    <w:p w14:paraId="67A97B4A" w14:textId="5DA84487"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if</w:t>
      </w:r>
      <w:r w:rsidRPr="00791F92">
        <w:rPr>
          <w:rFonts w:ascii="Menlo" w:eastAsia="Times New Roman" w:hAnsi="Menlo" w:cs="Menlo"/>
          <w:color w:val="000000" w:themeColor="text1"/>
          <w:sz w:val="13"/>
          <w:szCs w:val="13"/>
          <w:lang w:eastAsia="en-GB"/>
        </w:rPr>
        <w:t xml:space="preserve"> b == </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w:t>
      </w:r>
    </w:p>
    <w:p w14:paraId="6BEBB094" w14:textId="087663C7"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98658"/>
          <w:sz w:val="13"/>
          <w:szCs w:val="13"/>
          <w:lang w:eastAsia="en-GB"/>
        </w:rPr>
        <w:t>1</w:t>
      </w: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98658"/>
          <w:sz w:val="13"/>
          <w:szCs w:val="13"/>
          <w:lang w:eastAsia="en-GB"/>
        </w:rPr>
        <w:t>0</w:t>
      </w:r>
    </w:p>
    <w:p w14:paraId="4BE210C8" w14:textId="679818B3"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else</w:t>
      </w:r>
      <w:r w:rsidRPr="00791F92">
        <w:rPr>
          <w:rFonts w:ascii="Menlo" w:eastAsia="Times New Roman" w:hAnsi="Menlo" w:cs="Menlo"/>
          <w:color w:val="000000" w:themeColor="text1"/>
          <w:sz w:val="13"/>
          <w:szCs w:val="13"/>
          <w:lang w:eastAsia="en-GB"/>
        </w:rPr>
        <w:t>:</w:t>
      </w:r>
    </w:p>
    <w:p w14:paraId="3AAA9B9A" w14:textId="39BE6112"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x, y = bezout(b, a % b)</w:t>
      </w:r>
    </w:p>
    <w:p w14:paraId="3E203FB5" w14:textId="7BBCEB1E"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w:t>
      </w:r>
      <w:r w:rsidRPr="00791F92">
        <w:rPr>
          <w:rFonts w:ascii="Menlo" w:eastAsia="Times New Roman" w:hAnsi="Menlo" w:cs="Menlo"/>
          <w:color w:val="0000FF"/>
          <w:sz w:val="13"/>
          <w:szCs w:val="13"/>
          <w:lang w:eastAsia="en-GB"/>
        </w:rPr>
        <w:t>return</w:t>
      </w:r>
      <w:r w:rsidRPr="00791F92">
        <w:rPr>
          <w:rFonts w:ascii="Menlo" w:eastAsia="Times New Roman" w:hAnsi="Menlo" w:cs="Menlo"/>
          <w:color w:val="000000" w:themeColor="text1"/>
          <w:sz w:val="13"/>
          <w:szCs w:val="13"/>
          <w:lang w:eastAsia="en-GB"/>
        </w:rPr>
        <w:t xml:space="preserve"> y, x - y * (a // b)</w:t>
      </w:r>
    </w:p>
    <w:p w14:paraId="7638D7A5" w14:textId="399A5C95" w:rsidR="00791F92" w:rsidRPr="00791F92" w:rsidRDefault="00791F92" w:rsidP="68E0AFB8">
      <w:pPr>
        <w:shd w:val="clear" w:color="auto" w:fill="FFFFFF" w:themeFill="background1"/>
        <w:spacing w:after="240" w:line="270" w:lineRule="atLeast"/>
        <w:jc w:val="left"/>
        <w:rPr>
          <w:rFonts w:ascii="Menlo" w:eastAsia="Times New Roman" w:hAnsi="Menlo" w:cs="Menlo"/>
          <w:color w:val="000000"/>
          <w:sz w:val="13"/>
          <w:szCs w:val="13"/>
          <w:lang w:eastAsia="en-GB"/>
        </w:rPr>
      </w:pPr>
      <w:r w:rsidRPr="00791F92">
        <w:br/>
      </w:r>
    </w:p>
    <w:p w14:paraId="7DB5CD6C" w14:textId="4BE65FED"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8000"/>
          <w:sz w:val="13"/>
          <w:szCs w:val="13"/>
          <w:lang w:eastAsia="en-GB"/>
        </w:rPr>
        <w:t># define a 2x2 matrix using np</w:t>
      </w:r>
    </w:p>
    <w:p w14:paraId="4296AB6F" w14:textId="4026555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A = store_matrix()</w:t>
      </w:r>
    </w:p>
    <w:p w14:paraId="293B9D43" w14:textId="7A916F12"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print(</w:t>
      </w:r>
      <w:r w:rsidRPr="00791F92">
        <w:rPr>
          <w:rFonts w:ascii="Menlo" w:eastAsia="Times New Roman" w:hAnsi="Menlo" w:cs="Menlo"/>
          <w:color w:val="A31515"/>
          <w:sz w:val="13"/>
          <w:szCs w:val="13"/>
          <w:lang w:eastAsia="en-GB"/>
        </w:rPr>
        <w:t>'A ='</w:t>
      </w:r>
      <w:r w:rsidRPr="00791F92">
        <w:rPr>
          <w:rFonts w:ascii="Menlo" w:eastAsia="Times New Roman" w:hAnsi="Menlo" w:cs="Menlo"/>
          <w:color w:val="000000" w:themeColor="text1"/>
          <w:sz w:val="13"/>
          <w:szCs w:val="13"/>
          <w:lang w:eastAsia="en-GB"/>
        </w:rPr>
        <w:t>, A)</w:t>
      </w:r>
    </w:p>
    <w:p w14:paraId="6F0CE84E" w14:textId="1510D0D9"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h = hadamard_bound(A)</w:t>
      </w:r>
    </w:p>
    <w:p w14:paraId="5D38F7CA" w14:textId="63CC5267"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print(</w:t>
      </w:r>
      <w:r w:rsidRPr="00791F92">
        <w:rPr>
          <w:rFonts w:ascii="Menlo" w:eastAsia="Times New Roman" w:hAnsi="Menlo" w:cs="Menlo"/>
          <w:color w:val="A31515"/>
          <w:sz w:val="13"/>
          <w:szCs w:val="13"/>
          <w:lang w:eastAsia="en-GB"/>
        </w:rPr>
        <w:t>'hadamard_bound'</w:t>
      </w:r>
      <w:r w:rsidRPr="00791F92">
        <w:rPr>
          <w:rFonts w:ascii="Menlo" w:eastAsia="Times New Roman" w:hAnsi="Menlo" w:cs="Menlo"/>
          <w:color w:val="000000" w:themeColor="text1"/>
          <w:sz w:val="13"/>
          <w:szCs w:val="13"/>
          <w:lang w:eastAsia="en-GB"/>
        </w:rPr>
        <w:t>,h)</w:t>
      </w:r>
    </w:p>
    <w:p w14:paraId="6D86D92C" w14:textId="576AC14A"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p = find_prime(h)</w:t>
      </w:r>
    </w:p>
    <w:p w14:paraId="69465030" w14:textId="4F94CD4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print(</w:t>
      </w:r>
      <w:r w:rsidRPr="00791F92">
        <w:rPr>
          <w:rFonts w:ascii="Menlo" w:eastAsia="Times New Roman" w:hAnsi="Menlo" w:cs="Menlo"/>
          <w:color w:val="A31515"/>
          <w:sz w:val="13"/>
          <w:szCs w:val="13"/>
          <w:lang w:eastAsia="en-GB"/>
        </w:rPr>
        <w:t>'prime'</w:t>
      </w:r>
      <w:r w:rsidRPr="00791F92">
        <w:rPr>
          <w:rFonts w:ascii="Menlo" w:eastAsia="Times New Roman" w:hAnsi="Menlo" w:cs="Menlo"/>
          <w:color w:val="000000" w:themeColor="text1"/>
          <w:sz w:val="13"/>
          <w:szCs w:val="13"/>
          <w:lang w:eastAsia="en-GB"/>
        </w:rPr>
        <w:t>,p)</w:t>
      </w:r>
    </w:p>
    <w:p w14:paraId="497F2E28" w14:textId="5358DA9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det_A_mod = det(mod_matrix(A,p))</w:t>
      </w:r>
    </w:p>
    <w:p w14:paraId="2F1AA3E0" w14:textId="56606AEA"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print(</w:t>
      </w:r>
      <w:r w:rsidRPr="00791F92">
        <w:rPr>
          <w:rFonts w:ascii="Menlo" w:eastAsia="Times New Roman" w:hAnsi="Menlo" w:cs="Menlo"/>
          <w:color w:val="A31515"/>
          <w:sz w:val="13"/>
          <w:szCs w:val="13"/>
          <w:lang w:eastAsia="en-GB"/>
        </w:rPr>
        <w:t>'det(A) mod p ='</w:t>
      </w:r>
      <w:r w:rsidRPr="00791F92">
        <w:rPr>
          <w:rFonts w:ascii="Menlo" w:eastAsia="Times New Roman" w:hAnsi="Menlo" w:cs="Menlo"/>
          <w:color w:val="000000" w:themeColor="text1"/>
          <w:sz w:val="13"/>
          <w:szCs w:val="13"/>
          <w:lang w:eastAsia="en-GB"/>
        </w:rPr>
        <w:t>, det_A_mod)</w:t>
      </w:r>
    </w:p>
    <w:p w14:paraId="2C0D9F12" w14:textId="76FD6093"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var = det_A_mod % p</w:t>
      </w:r>
    </w:p>
    <w:p w14:paraId="219C2F16" w14:textId="1BDF1FE5"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print(</w:t>
      </w:r>
      <w:r w:rsidRPr="00791F92">
        <w:rPr>
          <w:rFonts w:ascii="Menlo" w:eastAsia="Times New Roman" w:hAnsi="Menlo" w:cs="Menlo"/>
          <w:color w:val="A31515"/>
          <w:sz w:val="13"/>
          <w:szCs w:val="13"/>
          <w:lang w:eastAsia="en-GB"/>
        </w:rPr>
        <w:t>'var ='</w:t>
      </w:r>
      <w:r w:rsidRPr="00791F92">
        <w:rPr>
          <w:rFonts w:ascii="Menlo" w:eastAsia="Times New Roman" w:hAnsi="Menlo" w:cs="Menlo"/>
          <w:color w:val="000000" w:themeColor="text1"/>
          <w:sz w:val="13"/>
          <w:szCs w:val="13"/>
          <w:lang w:eastAsia="en-GB"/>
        </w:rPr>
        <w:t>, var)</w:t>
      </w:r>
    </w:p>
    <w:p w14:paraId="7FC725A5" w14:textId="5179B296" w:rsidR="00791F92" w:rsidRPr="00791F92" w:rsidRDefault="00791F92" w:rsidP="68E0AFB8">
      <w:pPr>
        <w:shd w:val="clear" w:color="auto" w:fill="FFFFFF" w:themeFill="background1"/>
        <w:spacing w:after="240" w:line="270" w:lineRule="atLeast"/>
        <w:jc w:val="left"/>
        <w:rPr>
          <w:rFonts w:ascii="Menlo" w:eastAsia="Times New Roman" w:hAnsi="Menlo" w:cs="Menlo"/>
          <w:color w:val="000000"/>
          <w:sz w:val="13"/>
          <w:szCs w:val="13"/>
          <w:lang w:eastAsia="en-GB"/>
        </w:rPr>
      </w:pPr>
      <w:r w:rsidRPr="00791F92">
        <w:br/>
      </w:r>
    </w:p>
    <w:p w14:paraId="15FC3629" w14:textId="225A5011"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if</w:t>
      </w:r>
      <w:r w:rsidRPr="00791F92">
        <w:rPr>
          <w:rFonts w:ascii="Menlo" w:eastAsia="Times New Roman" w:hAnsi="Menlo" w:cs="Menlo"/>
          <w:color w:val="000000" w:themeColor="text1"/>
          <w:sz w:val="13"/>
          <w:szCs w:val="13"/>
          <w:lang w:eastAsia="en-GB"/>
        </w:rPr>
        <w:t xml:space="preserve"> abs(p * </w:t>
      </w:r>
      <w:r w:rsidRPr="00791F92">
        <w:rPr>
          <w:rFonts w:ascii="Menlo" w:eastAsia="Times New Roman" w:hAnsi="Menlo" w:cs="Menlo"/>
          <w:color w:val="098658"/>
          <w:sz w:val="13"/>
          <w:szCs w:val="13"/>
          <w:lang w:eastAsia="en-GB"/>
        </w:rPr>
        <w:t>1</w:t>
      </w:r>
      <w:r w:rsidRPr="00791F92">
        <w:rPr>
          <w:rFonts w:ascii="Menlo" w:eastAsia="Times New Roman" w:hAnsi="Menlo" w:cs="Menlo"/>
          <w:color w:val="000000" w:themeColor="text1"/>
          <w:sz w:val="13"/>
          <w:szCs w:val="13"/>
          <w:lang w:eastAsia="en-GB"/>
        </w:rPr>
        <w:t xml:space="preserve"> + var) &lt; abs(p * </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 xml:space="preserve"> + var) </w:t>
      </w:r>
      <w:r w:rsidRPr="00791F92">
        <w:rPr>
          <w:rFonts w:ascii="Menlo" w:eastAsia="Times New Roman" w:hAnsi="Menlo" w:cs="Menlo"/>
          <w:color w:val="0000FF"/>
          <w:sz w:val="13"/>
          <w:szCs w:val="13"/>
          <w:lang w:eastAsia="en-GB"/>
        </w:rPr>
        <w:t>and</w:t>
      </w:r>
      <w:r w:rsidRPr="00791F92">
        <w:rPr>
          <w:rFonts w:ascii="Menlo" w:eastAsia="Times New Roman" w:hAnsi="Menlo" w:cs="Menlo"/>
          <w:color w:val="000000" w:themeColor="text1"/>
          <w:sz w:val="13"/>
          <w:szCs w:val="13"/>
          <w:lang w:eastAsia="en-GB"/>
        </w:rPr>
        <w:t xml:space="preserve"> abs(p * </w:t>
      </w:r>
      <w:r w:rsidRPr="00791F92">
        <w:rPr>
          <w:rFonts w:ascii="Menlo" w:eastAsia="Times New Roman" w:hAnsi="Menlo" w:cs="Menlo"/>
          <w:color w:val="098658"/>
          <w:sz w:val="13"/>
          <w:szCs w:val="13"/>
          <w:lang w:eastAsia="en-GB"/>
        </w:rPr>
        <w:t>1</w:t>
      </w:r>
      <w:r w:rsidRPr="00791F92">
        <w:rPr>
          <w:rFonts w:ascii="Menlo" w:eastAsia="Times New Roman" w:hAnsi="Menlo" w:cs="Menlo"/>
          <w:color w:val="000000" w:themeColor="text1"/>
          <w:sz w:val="13"/>
          <w:szCs w:val="13"/>
          <w:lang w:eastAsia="en-GB"/>
        </w:rPr>
        <w:t xml:space="preserve"> + var) &lt; abs(p * -</w:t>
      </w:r>
      <w:r w:rsidRPr="00791F92">
        <w:rPr>
          <w:rFonts w:ascii="Menlo" w:eastAsia="Times New Roman" w:hAnsi="Menlo" w:cs="Menlo"/>
          <w:color w:val="098658"/>
          <w:sz w:val="13"/>
          <w:szCs w:val="13"/>
          <w:lang w:eastAsia="en-GB"/>
        </w:rPr>
        <w:t>1</w:t>
      </w:r>
      <w:r w:rsidRPr="00791F92">
        <w:rPr>
          <w:rFonts w:ascii="Menlo" w:eastAsia="Times New Roman" w:hAnsi="Menlo" w:cs="Menlo"/>
          <w:color w:val="000000" w:themeColor="text1"/>
          <w:sz w:val="13"/>
          <w:szCs w:val="13"/>
          <w:lang w:eastAsia="en-GB"/>
        </w:rPr>
        <w:t xml:space="preserve"> + var):</w:t>
      </w:r>
    </w:p>
    <w:p w14:paraId="07B68942" w14:textId="0411802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cal_det_A = p * </w:t>
      </w:r>
      <w:r w:rsidRPr="00791F92">
        <w:rPr>
          <w:rFonts w:ascii="Menlo" w:eastAsia="Times New Roman" w:hAnsi="Menlo" w:cs="Menlo"/>
          <w:color w:val="098658"/>
          <w:sz w:val="13"/>
          <w:szCs w:val="13"/>
          <w:lang w:eastAsia="en-GB"/>
        </w:rPr>
        <w:t>1</w:t>
      </w:r>
      <w:r w:rsidRPr="00791F92">
        <w:rPr>
          <w:rFonts w:ascii="Menlo" w:eastAsia="Times New Roman" w:hAnsi="Menlo" w:cs="Menlo"/>
          <w:color w:val="000000" w:themeColor="text1"/>
          <w:sz w:val="13"/>
          <w:szCs w:val="13"/>
          <w:lang w:eastAsia="en-GB"/>
        </w:rPr>
        <w:t xml:space="preserve"> + var</w:t>
      </w:r>
    </w:p>
    <w:p w14:paraId="00BC4B99" w14:textId="598CEFBB"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elif</w:t>
      </w:r>
      <w:r w:rsidRPr="00791F92">
        <w:rPr>
          <w:rFonts w:ascii="Menlo" w:eastAsia="Times New Roman" w:hAnsi="Menlo" w:cs="Menlo"/>
          <w:color w:val="000000" w:themeColor="text1"/>
          <w:sz w:val="13"/>
          <w:szCs w:val="13"/>
          <w:lang w:eastAsia="en-GB"/>
        </w:rPr>
        <w:t xml:space="preserve"> abs(p * </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 xml:space="preserve"> + var) &lt; abs(p * </w:t>
      </w:r>
      <w:r w:rsidRPr="00791F92">
        <w:rPr>
          <w:rFonts w:ascii="Menlo" w:eastAsia="Times New Roman" w:hAnsi="Menlo" w:cs="Menlo"/>
          <w:color w:val="098658"/>
          <w:sz w:val="13"/>
          <w:szCs w:val="13"/>
          <w:lang w:eastAsia="en-GB"/>
        </w:rPr>
        <w:t>1</w:t>
      </w:r>
      <w:r w:rsidRPr="00791F92">
        <w:rPr>
          <w:rFonts w:ascii="Menlo" w:eastAsia="Times New Roman" w:hAnsi="Menlo" w:cs="Menlo"/>
          <w:color w:val="000000" w:themeColor="text1"/>
          <w:sz w:val="13"/>
          <w:szCs w:val="13"/>
          <w:lang w:eastAsia="en-GB"/>
        </w:rPr>
        <w:t xml:space="preserve"> + var) </w:t>
      </w:r>
      <w:r w:rsidRPr="00791F92">
        <w:rPr>
          <w:rFonts w:ascii="Menlo" w:eastAsia="Times New Roman" w:hAnsi="Menlo" w:cs="Menlo"/>
          <w:color w:val="0000FF"/>
          <w:sz w:val="13"/>
          <w:szCs w:val="13"/>
          <w:lang w:eastAsia="en-GB"/>
        </w:rPr>
        <w:t>and</w:t>
      </w:r>
      <w:r w:rsidRPr="00791F92">
        <w:rPr>
          <w:rFonts w:ascii="Menlo" w:eastAsia="Times New Roman" w:hAnsi="Menlo" w:cs="Menlo"/>
          <w:color w:val="000000" w:themeColor="text1"/>
          <w:sz w:val="13"/>
          <w:szCs w:val="13"/>
          <w:lang w:eastAsia="en-GB"/>
        </w:rPr>
        <w:t xml:space="preserve"> abs(p * </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 xml:space="preserve"> + var) &lt; abs(p * -</w:t>
      </w:r>
      <w:r w:rsidRPr="00791F92">
        <w:rPr>
          <w:rFonts w:ascii="Menlo" w:eastAsia="Times New Roman" w:hAnsi="Menlo" w:cs="Menlo"/>
          <w:color w:val="098658"/>
          <w:sz w:val="13"/>
          <w:szCs w:val="13"/>
          <w:lang w:eastAsia="en-GB"/>
        </w:rPr>
        <w:t>1</w:t>
      </w:r>
      <w:r w:rsidRPr="00791F92">
        <w:rPr>
          <w:rFonts w:ascii="Menlo" w:eastAsia="Times New Roman" w:hAnsi="Menlo" w:cs="Menlo"/>
          <w:color w:val="000000" w:themeColor="text1"/>
          <w:sz w:val="13"/>
          <w:szCs w:val="13"/>
          <w:lang w:eastAsia="en-GB"/>
        </w:rPr>
        <w:t xml:space="preserve"> + var):</w:t>
      </w:r>
    </w:p>
    <w:p w14:paraId="52ACDCE9" w14:textId="6CF7AA17"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cal_det_A = p * </w:t>
      </w:r>
      <w:r w:rsidRPr="00791F92">
        <w:rPr>
          <w:rFonts w:ascii="Menlo" w:eastAsia="Times New Roman" w:hAnsi="Menlo" w:cs="Menlo"/>
          <w:color w:val="098658"/>
          <w:sz w:val="13"/>
          <w:szCs w:val="13"/>
          <w:lang w:eastAsia="en-GB"/>
        </w:rPr>
        <w:t>0</w:t>
      </w:r>
      <w:r w:rsidRPr="00791F92">
        <w:rPr>
          <w:rFonts w:ascii="Menlo" w:eastAsia="Times New Roman" w:hAnsi="Menlo" w:cs="Menlo"/>
          <w:color w:val="000000" w:themeColor="text1"/>
          <w:sz w:val="13"/>
          <w:szCs w:val="13"/>
          <w:lang w:eastAsia="en-GB"/>
        </w:rPr>
        <w:t xml:space="preserve"> + var</w:t>
      </w:r>
    </w:p>
    <w:p w14:paraId="4CA3B68E" w14:textId="4CBE5FF4"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FF"/>
          <w:sz w:val="13"/>
          <w:szCs w:val="13"/>
          <w:lang w:eastAsia="en-GB"/>
        </w:rPr>
        <w:t>else</w:t>
      </w:r>
      <w:r w:rsidRPr="00791F92">
        <w:rPr>
          <w:rFonts w:ascii="Menlo" w:eastAsia="Times New Roman" w:hAnsi="Menlo" w:cs="Menlo"/>
          <w:color w:val="000000" w:themeColor="text1"/>
          <w:sz w:val="13"/>
          <w:szCs w:val="13"/>
          <w:lang w:eastAsia="en-GB"/>
        </w:rPr>
        <w:t>:</w:t>
      </w:r>
    </w:p>
    <w:p w14:paraId="3F9F37B5" w14:textId="6CF7702F"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 xml:space="preserve">    cal_det_A = p * -</w:t>
      </w:r>
      <w:r w:rsidRPr="00791F92">
        <w:rPr>
          <w:rFonts w:ascii="Menlo" w:eastAsia="Times New Roman" w:hAnsi="Menlo" w:cs="Menlo"/>
          <w:color w:val="098658"/>
          <w:sz w:val="13"/>
          <w:szCs w:val="13"/>
          <w:lang w:eastAsia="en-GB"/>
        </w:rPr>
        <w:t>1</w:t>
      </w:r>
      <w:r w:rsidRPr="00791F92">
        <w:rPr>
          <w:rFonts w:ascii="Menlo" w:eastAsia="Times New Roman" w:hAnsi="Menlo" w:cs="Menlo"/>
          <w:color w:val="000000" w:themeColor="text1"/>
          <w:sz w:val="13"/>
          <w:szCs w:val="13"/>
          <w:lang w:eastAsia="en-GB"/>
        </w:rPr>
        <w:t xml:space="preserve"> + var</w:t>
      </w:r>
    </w:p>
    <w:p w14:paraId="5A28F797" w14:textId="3D4EEF5A"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p>
    <w:p w14:paraId="70AF37B7" w14:textId="67C9617C" w:rsidR="00791F92" w:rsidRPr="00791F92" w:rsidRDefault="00791F92" w:rsidP="68E0AFB8">
      <w:pPr>
        <w:shd w:val="clear" w:color="auto" w:fill="FFFFFF" w:themeFill="background1"/>
        <w:spacing w:line="270" w:lineRule="atLeast"/>
        <w:jc w:val="left"/>
        <w:rPr>
          <w:rFonts w:ascii="Menlo" w:eastAsia="Times New Roman" w:hAnsi="Menlo" w:cs="Menlo"/>
          <w:color w:val="000000"/>
          <w:sz w:val="13"/>
          <w:szCs w:val="13"/>
          <w:lang w:eastAsia="en-GB"/>
        </w:rPr>
      </w:pPr>
      <w:r w:rsidRPr="00791F92">
        <w:rPr>
          <w:rFonts w:ascii="Menlo" w:eastAsia="Times New Roman" w:hAnsi="Menlo" w:cs="Menlo"/>
          <w:color w:val="000000" w:themeColor="text1"/>
          <w:sz w:val="13"/>
          <w:szCs w:val="13"/>
          <w:lang w:eastAsia="en-GB"/>
        </w:rPr>
        <w:t>print(</w:t>
      </w:r>
      <w:r w:rsidRPr="00791F92">
        <w:rPr>
          <w:rFonts w:ascii="Menlo" w:eastAsia="Times New Roman" w:hAnsi="Menlo" w:cs="Menlo"/>
          <w:color w:val="A31515"/>
          <w:sz w:val="13"/>
          <w:szCs w:val="13"/>
          <w:lang w:eastAsia="en-GB"/>
        </w:rPr>
        <w:t>'cal_det_A is:'</w:t>
      </w:r>
      <w:r w:rsidRPr="00791F92">
        <w:rPr>
          <w:rFonts w:ascii="Menlo" w:eastAsia="Times New Roman" w:hAnsi="Menlo" w:cs="Menlo"/>
          <w:color w:val="000000" w:themeColor="text1"/>
          <w:sz w:val="13"/>
          <w:szCs w:val="13"/>
          <w:lang w:eastAsia="en-GB"/>
        </w:rPr>
        <w:t>, cal_det_A)</w:t>
      </w:r>
    </w:p>
    <w:p w14:paraId="7F165AEA" w14:textId="712212FC" w:rsidR="007272C1" w:rsidRDefault="007272C1" w:rsidP="007272C1">
      <w:pPr>
        <w:pStyle w:val="Head1"/>
        <w:spacing w:before="380"/>
        <w:rPr>
          <w14:ligatures w14:val="standard"/>
        </w:rPr>
      </w:pPr>
      <w:r>
        <w:rPr>
          <w:rStyle w:val="Label"/>
          <w14:ligatures w14:val="standard"/>
        </w:rPr>
        <w:t>3</w:t>
      </w:r>
      <w:r w:rsidRPr="00586A35">
        <w:rPr>
          <w14:ligatures w14:val="standard"/>
        </w:rPr>
        <w:t> </w:t>
      </w:r>
      <w:r>
        <w:rPr>
          <w14:ligatures w14:val="standard"/>
        </w:rPr>
        <w:t>Analysis of the implementation</w:t>
      </w:r>
    </w:p>
    <w:p w14:paraId="6C746911" w14:textId="77777777" w:rsidR="007272C1" w:rsidRDefault="007272C1" w:rsidP="007272C1">
      <w:pPr>
        <w:pStyle w:val="Para"/>
        <w:ind w:firstLine="0"/>
        <w:jc w:val="both"/>
        <w:rPr>
          <w:lang w:eastAsia="it-IT"/>
        </w:rPr>
      </w:pPr>
    </w:p>
    <w:p w14:paraId="69FF6B4B" w14:textId="76D95873" w:rsidR="007272C1" w:rsidRDefault="009842B2" w:rsidP="007272C1">
      <w:pPr>
        <w:pStyle w:val="Para"/>
        <w:ind w:firstLine="0"/>
        <w:jc w:val="both"/>
        <w:rPr>
          <w:lang w:eastAsia="it-IT"/>
        </w:rPr>
      </w:pPr>
      <w:r>
        <w:rPr>
          <w:lang w:eastAsia="it-IT"/>
        </w:rPr>
        <w:lastRenderedPageBreak/>
        <w:t xml:space="preserve">Compared to the </w:t>
      </w:r>
      <w:proofErr w:type="spellStart"/>
      <w:r>
        <w:rPr>
          <w:lang w:eastAsia="it-IT"/>
        </w:rPr>
        <w:t>BigPrime</w:t>
      </w:r>
      <w:proofErr w:type="spellEnd"/>
      <w:r>
        <w:rPr>
          <w:lang w:eastAsia="it-IT"/>
        </w:rPr>
        <w:t xml:space="preserve"> method, the computational </w:t>
      </w:r>
      <w:r w:rsidR="00680745">
        <w:rPr>
          <w:lang w:eastAsia="it-IT"/>
        </w:rPr>
        <w:t>complexity of the small prime method is low.</w:t>
      </w:r>
      <w:r w:rsidR="002F6FDB">
        <w:rPr>
          <w:lang w:eastAsia="it-IT"/>
        </w:rPr>
        <w:t xml:space="preserve"> For </w:t>
      </w:r>
      <w:proofErr w:type="gramStart"/>
      <w:r w:rsidR="002F6FDB">
        <w:rPr>
          <w:lang w:eastAsia="it-IT"/>
        </w:rPr>
        <w:t>an</w:t>
      </w:r>
      <w:proofErr w:type="gramEnd"/>
      <w:r w:rsidR="002F6FDB">
        <w:rPr>
          <w:lang w:eastAsia="it-IT"/>
        </w:rPr>
        <w:t xml:space="preserve"> </w:t>
      </w:r>
      <w:proofErr w:type="spellStart"/>
      <w:r w:rsidR="002F6FDB">
        <w:rPr>
          <w:lang w:eastAsia="it-IT"/>
        </w:rPr>
        <w:t>nxn</w:t>
      </w:r>
      <w:proofErr w:type="spellEnd"/>
      <w:r w:rsidR="002F6FDB">
        <w:rPr>
          <w:lang w:eastAsia="it-IT"/>
        </w:rPr>
        <w:t xml:space="preserve"> matrix,</w:t>
      </w:r>
    </w:p>
    <w:p w14:paraId="246BAF74" w14:textId="77777777" w:rsidR="008E5842" w:rsidRDefault="008E5842" w:rsidP="007272C1">
      <w:pPr>
        <w:pStyle w:val="Para"/>
        <w:ind w:firstLine="0"/>
        <w:jc w:val="both"/>
        <w:rPr>
          <w:lang w:eastAsia="it-IT"/>
        </w:rPr>
      </w:pPr>
    </w:p>
    <w:p w14:paraId="041205EF" w14:textId="2828D297" w:rsidR="00680745" w:rsidRPr="00921C35" w:rsidRDefault="00680745" w:rsidP="007272C1">
      <w:pPr>
        <w:pStyle w:val="Para"/>
        <w:ind w:firstLine="0"/>
        <w:jc w:val="both"/>
        <w:rPr>
          <w:rFonts w:eastAsiaTheme="minorEastAsia"/>
          <w:lang w:eastAsia="it-IT"/>
        </w:rPr>
      </w:pPr>
      <w:r>
        <w:rPr>
          <w:lang w:eastAsia="it-IT"/>
        </w:rPr>
        <w:t xml:space="preserve">Complexity of the </w:t>
      </w:r>
      <w:proofErr w:type="spellStart"/>
      <w:r w:rsidR="00921C35">
        <w:rPr>
          <w:lang w:eastAsia="it-IT"/>
        </w:rPr>
        <w:t>One</w:t>
      </w:r>
      <w:r>
        <w:rPr>
          <w:lang w:eastAsia="it-IT"/>
        </w:rPr>
        <w:t>BigPrime</w:t>
      </w:r>
      <w:proofErr w:type="spellEnd"/>
      <w:r>
        <w:rPr>
          <w:lang w:eastAsia="it-IT"/>
        </w:rPr>
        <w:t xml:space="preserve"> method: </w:t>
      </w:r>
      <m:oMath>
        <m:r>
          <w:rPr>
            <w:rFonts w:ascii="Cambria Math" w:hAnsi="Cambria Math"/>
            <w:lang w:eastAsia="it-IT"/>
          </w:rPr>
          <m:t xml:space="preserve">O ~ </m:t>
        </m:r>
        <m:d>
          <m:dPr>
            <m:ctrlPr>
              <w:rPr>
                <w:rFonts w:ascii="Cambria Math" w:hAnsi="Cambria Math"/>
                <w:i/>
                <w:lang w:eastAsia="it-IT"/>
              </w:rPr>
            </m:ctrlPr>
          </m:dPr>
          <m:e>
            <m:sSup>
              <m:sSupPr>
                <m:ctrlPr>
                  <w:rPr>
                    <w:rFonts w:ascii="Cambria Math" w:hAnsi="Cambria Math"/>
                    <w:i/>
                    <w:lang w:eastAsia="it-IT"/>
                  </w:rPr>
                </m:ctrlPr>
              </m:sSupPr>
              <m:e>
                <m:r>
                  <w:rPr>
                    <w:rFonts w:ascii="Cambria Math" w:hAnsi="Cambria Math"/>
                    <w:lang w:eastAsia="it-IT"/>
                  </w:rPr>
                  <m:t>n</m:t>
                </m:r>
              </m:e>
              <m:sup>
                <m:r>
                  <w:rPr>
                    <w:rFonts w:ascii="Cambria Math" w:hAnsi="Cambria Math"/>
                    <w:lang w:eastAsia="it-IT"/>
                  </w:rPr>
                  <m:t>5</m:t>
                </m:r>
              </m:sup>
            </m:sSup>
          </m:e>
        </m:d>
      </m:oMath>
      <w:r w:rsidR="002F6FDB">
        <w:rPr>
          <w:rFonts w:eastAsiaTheme="minorEastAsia"/>
          <w:lang w:eastAsia="it-IT"/>
        </w:rPr>
        <w:t xml:space="preserve"> </w:t>
      </w:r>
    </w:p>
    <w:p w14:paraId="35AADA38" w14:textId="490E2320" w:rsidR="00921C35" w:rsidRDefault="00921C35" w:rsidP="00921C35">
      <w:pPr>
        <w:pStyle w:val="Para"/>
        <w:ind w:firstLine="0"/>
        <w:jc w:val="both"/>
        <w:rPr>
          <w:rFonts w:eastAsiaTheme="minorEastAsia"/>
          <w:lang w:eastAsia="it-IT"/>
        </w:rPr>
      </w:pPr>
      <w:r>
        <w:rPr>
          <w:lang w:eastAsia="it-IT"/>
        </w:rPr>
        <w:t xml:space="preserve">Complexity of the </w:t>
      </w:r>
      <w:proofErr w:type="spellStart"/>
      <w:r>
        <w:rPr>
          <w:lang w:eastAsia="it-IT"/>
        </w:rPr>
        <w:t>Small</w:t>
      </w:r>
      <w:r>
        <w:rPr>
          <w:lang w:eastAsia="it-IT"/>
        </w:rPr>
        <w:t>Prime</w:t>
      </w:r>
      <w:r>
        <w:rPr>
          <w:lang w:eastAsia="it-IT"/>
        </w:rPr>
        <w:t>s</w:t>
      </w:r>
      <w:proofErr w:type="spellEnd"/>
      <w:r>
        <w:rPr>
          <w:lang w:eastAsia="it-IT"/>
        </w:rPr>
        <w:t xml:space="preserve"> method: </w:t>
      </w:r>
      <m:oMath>
        <m:r>
          <w:rPr>
            <w:rFonts w:ascii="Cambria Math" w:hAnsi="Cambria Math"/>
            <w:lang w:eastAsia="it-IT"/>
          </w:rPr>
          <m:t>O ~ (</m:t>
        </m:r>
        <m:sSup>
          <m:sSupPr>
            <m:ctrlPr>
              <w:rPr>
                <w:rFonts w:ascii="Cambria Math" w:hAnsi="Cambria Math"/>
                <w:i/>
                <w:lang w:eastAsia="it-IT"/>
              </w:rPr>
            </m:ctrlPr>
          </m:sSupPr>
          <m:e>
            <m:r>
              <w:rPr>
                <w:rFonts w:ascii="Cambria Math" w:hAnsi="Cambria Math"/>
                <w:lang w:eastAsia="it-IT"/>
              </w:rPr>
              <m:t>n</m:t>
            </m:r>
          </m:e>
          <m:sup>
            <m:r>
              <w:rPr>
                <w:rFonts w:ascii="Cambria Math" w:hAnsi="Cambria Math"/>
                <w:lang w:eastAsia="it-IT"/>
              </w:rPr>
              <m:t>4</m:t>
            </m:r>
          </m:sup>
        </m:sSup>
        <m:r>
          <w:rPr>
            <w:rFonts w:ascii="Cambria Math" w:hAnsi="Cambria Math"/>
            <w:lang w:eastAsia="it-IT"/>
          </w:rPr>
          <m:t xml:space="preserve">+ </m:t>
        </m:r>
        <m:sSup>
          <m:sSupPr>
            <m:ctrlPr>
              <w:rPr>
                <w:rFonts w:ascii="Cambria Math" w:hAnsi="Cambria Math"/>
                <w:i/>
                <w:lang w:eastAsia="it-IT"/>
              </w:rPr>
            </m:ctrlPr>
          </m:sSupPr>
          <m:e>
            <m:r>
              <w:rPr>
                <w:rFonts w:ascii="Cambria Math" w:hAnsi="Cambria Math"/>
                <w:lang w:eastAsia="it-IT"/>
              </w:rPr>
              <m:t>n</m:t>
            </m:r>
          </m:e>
          <m:sup>
            <m:r>
              <w:rPr>
                <w:rFonts w:ascii="Cambria Math" w:hAnsi="Cambria Math"/>
                <w:lang w:eastAsia="it-IT"/>
              </w:rPr>
              <m:t>3</m:t>
            </m:r>
          </m:sup>
        </m:sSup>
        <m:r>
          <w:rPr>
            <w:rFonts w:ascii="Cambria Math" w:hAnsi="Cambria Math"/>
            <w:lang w:eastAsia="it-IT"/>
          </w:rPr>
          <m:t>)</m:t>
        </m:r>
      </m:oMath>
    </w:p>
    <w:p w14:paraId="1A1FB6D6" w14:textId="77777777" w:rsidR="008E5842" w:rsidRPr="000A1DCD" w:rsidRDefault="008E5842" w:rsidP="00921C35">
      <w:pPr>
        <w:pStyle w:val="Para"/>
        <w:ind w:firstLine="0"/>
        <w:jc w:val="both"/>
        <w:rPr>
          <w:lang w:eastAsia="it-IT"/>
          <w14:ligatures w14:val="standard"/>
        </w:rPr>
      </w:pPr>
    </w:p>
    <w:p w14:paraId="1B50CC5E" w14:textId="232CF087" w:rsidR="00921C35" w:rsidRPr="00921C35" w:rsidRDefault="0034666B" w:rsidP="007272C1">
      <w:pPr>
        <w:pStyle w:val="Para"/>
        <w:ind w:firstLine="0"/>
        <w:jc w:val="both"/>
        <w:rPr>
          <w:rFonts w:eastAsiaTheme="minorEastAsia"/>
          <w:lang w:eastAsia="it-IT"/>
          <w14:ligatures w14:val="standard"/>
        </w:rPr>
      </w:pPr>
      <w:proofErr w:type="gramStart"/>
      <w:r>
        <w:rPr>
          <w:rFonts w:eastAsiaTheme="minorEastAsia"/>
          <w:lang w:eastAsia="it-IT"/>
          <w14:ligatures w14:val="standard"/>
        </w:rPr>
        <w:t>Therefore</w:t>
      </w:r>
      <w:proofErr w:type="gramEnd"/>
      <w:r>
        <w:rPr>
          <w:rFonts w:eastAsiaTheme="minorEastAsia"/>
          <w:lang w:eastAsia="it-IT"/>
          <w14:ligatures w14:val="standard"/>
        </w:rPr>
        <w:t xml:space="preserve"> small prime method is</w:t>
      </w:r>
      <w:r w:rsidR="00AD69EC">
        <w:rPr>
          <w:rFonts w:eastAsiaTheme="minorEastAsia"/>
          <w:lang w:eastAsia="it-IT"/>
          <w14:ligatures w14:val="standard"/>
        </w:rPr>
        <w:t xml:space="preserve"> much more </w:t>
      </w:r>
      <w:r w:rsidR="00AD69EC" w:rsidRPr="144001B9">
        <w:rPr>
          <w:rFonts w:eastAsiaTheme="minorEastAsia"/>
          <w:lang w:eastAsia="it-IT"/>
          <w14:ligatures w14:val="standard"/>
        </w:rPr>
        <w:t>efficient</w:t>
      </w:r>
      <w:r w:rsidR="00AD69EC">
        <w:rPr>
          <w:rFonts w:eastAsiaTheme="minorEastAsia"/>
          <w:lang w:eastAsia="it-IT"/>
          <w14:ligatures w14:val="standard"/>
        </w:rPr>
        <w:t xml:space="preserve"> </w:t>
      </w:r>
      <w:r w:rsidR="00AD69EC" w:rsidRPr="45B04516">
        <w:rPr>
          <w:rFonts w:eastAsiaTheme="minorEastAsia"/>
          <w:lang w:eastAsia="it-IT"/>
          <w14:ligatures w14:val="standard"/>
        </w:rPr>
        <w:t>than</w:t>
      </w:r>
      <w:r w:rsidR="00AD69EC">
        <w:rPr>
          <w:rFonts w:eastAsiaTheme="minorEastAsia"/>
          <w:lang w:eastAsia="it-IT"/>
          <w14:ligatures w14:val="standard"/>
        </w:rPr>
        <w:t xml:space="preserve"> </w:t>
      </w:r>
      <w:proofErr w:type="spellStart"/>
      <w:r w:rsidR="00AD69EC">
        <w:rPr>
          <w:rFonts w:eastAsiaTheme="minorEastAsia"/>
          <w:lang w:eastAsia="it-IT"/>
          <w14:ligatures w14:val="standard"/>
        </w:rPr>
        <w:t>onebig</w:t>
      </w:r>
      <w:proofErr w:type="spellEnd"/>
      <w:r w:rsidR="00AD69EC">
        <w:rPr>
          <w:rFonts w:eastAsiaTheme="minorEastAsia"/>
          <w:lang w:eastAsia="it-IT"/>
          <w14:ligatures w14:val="standard"/>
        </w:rPr>
        <w:t xml:space="preserve"> prime. But both methods are better than the traditional method.</w:t>
      </w:r>
      <w:r w:rsidR="00AD69EC" w:rsidRPr="396BEEA4">
        <w:rPr>
          <w:rFonts w:eastAsiaTheme="minorEastAsia"/>
          <w:lang w:eastAsia="it-IT"/>
          <w14:ligatures w14:val="standard"/>
        </w:rPr>
        <w:t xml:space="preserve"> </w:t>
      </w:r>
      <w:r w:rsidR="008E5842">
        <w:rPr>
          <w:rFonts w:eastAsiaTheme="minorEastAsia"/>
          <w:lang w:eastAsia="it-IT"/>
          <w14:ligatures w14:val="standard"/>
        </w:rPr>
        <w:t xml:space="preserve">The following graph depicts how the </w:t>
      </w:r>
      <w:r w:rsidR="00EE7221">
        <w:rPr>
          <w:rFonts w:eastAsiaTheme="minorEastAsia"/>
          <w:lang w:eastAsia="it-IT"/>
          <w14:ligatures w14:val="standard"/>
        </w:rPr>
        <w:t>computational time grows with respect to the number of elements in both methods.</w:t>
      </w:r>
    </w:p>
    <w:p w14:paraId="6D754CB3" w14:textId="77777777" w:rsidR="00B51657" w:rsidRDefault="005B5D9D" w:rsidP="00B51657">
      <w:pPr>
        <w:pStyle w:val="Head1"/>
        <w:keepNext/>
        <w:spacing w:before="380"/>
        <w:ind w:left="0" w:firstLine="0"/>
      </w:pPr>
      <w:r>
        <w:rPr>
          <w:noProof/>
        </w:rPr>
        <w:drawing>
          <wp:inline distT="0" distB="0" distL="0" distR="0" wp14:anchorId="0BC73417" wp14:editId="6B66AE68">
            <wp:extent cx="2770963" cy="1485929"/>
            <wp:effectExtent l="25400" t="25400" r="23495" b="2540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2775959" cy="1488608"/>
                    </a:xfrm>
                    <a:prstGeom prst="rect">
                      <a:avLst/>
                    </a:prstGeom>
                    <a:ln w="19050">
                      <a:solidFill>
                        <a:schemeClr val="tx1"/>
                      </a:solidFill>
                    </a:ln>
                  </pic:spPr>
                </pic:pic>
              </a:graphicData>
            </a:graphic>
          </wp:inline>
        </w:drawing>
      </w:r>
    </w:p>
    <w:p w14:paraId="53117F5E" w14:textId="1BE7D4D2" w:rsidR="00322642" w:rsidRDefault="00B51657" w:rsidP="002540D4">
      <w:pPr>
        <w:pStyle w:val="Caption"/>
      </w:pPr>
      <w:r w:rsidRPr="00B51657">
        <w:t xml:space="preserve">Figure </w:t>
      </w:r>
      <w:r w:rsidRPr="00B51657">
        <w:fldChar w:fldCharType="begin"/>
      </w:r>
      <w:r w:rsidRPr="00B51657">
        <w:instrText xml:space="preserve"> SEQ Figure \* ARABIC </w:instrText>
      </w:r>
      <w:r w:rsidRPr="00B51657">
        <w:fldChar w:fldCharType="separate"/>
      </w:r>
      <w:r w:rsidR="001F3553">
        <w:rPr>
          <w:noProof/>
        </w:rPr>
        <w:t>1</w:t>
      </w:r>
      <w:r w:rsidRPr="00B51657">
        <w:fldChar w:fldCharType="end"/>
      </w:r>
      <w:r w:rsidRPr="00B51657">
        <w:t>: Figure of the growth in time complexities with n</w:t>
      </w:r>
      <w:r>
        <w:t>. The green graph is the growth of big prime and the blue graph is the growth of small prime method.</w:t>
      </w:r>
    </w:p>
    <w:p w14:paraId="488947F3" w14:textId="77777777" w:rsidR="00C50CAA" w:rsidRDefault="00322642" w:rsidP="00C50CAA">
      <w:pPr>
        <w:pStyle w:val="Head1"/>
        <w:spacing w:before="380"/>
        <w:rPr>
          <w14:ligatures w14:val="standard"/>
        </w:rPr>
      </w:pPr>
      <w:r>
        <w:rPr>
          <w:rStyle w:val="Label"/>
          <w14:ligatures w14:val="standard"/>
        </w:rPr>
        <w:t>4</w:t>
      </w:r>
      <w:r w:rsidRPr="00586A35">
        <w:rPr>
          <w14:ligatures w14:val="standard"/>
        </w:rPr>
        <w:t> </w:t>
      </w:r>
      <w:r>
        <w:rPr>
          <w14:ligatures w14:val="standard"/>
        </w:rPr>
        <w:t>Results</w:t>
      </w:r>
    </w:p>
    <w:p w14:paraId="4EECEF28" w14:textId="2E6A7CB1" w:rsidR="00322642" w:rsidRDefault="00322642" w:rsidP="00C50CAA">
      <w:pPr>
        <w:pStyle w:val="Head1"/>
        <w:spacing w:before="380"/>
        <w:ind w:left="0" w:firstLine="0"/>
        <w:rPr>
          <w:rFonts w:eastAsiaTheme="minorEastAsia" w:cstheme="minorBidi"/>
          <w:b w:val="0"/>
          <w:sz w:val="18"/>
          <w:szCs w:val="18"/>
          <w:lang w:eastAsia="it-IT"/>
          <w14:ligatures w14:val="standard"/>
        </w:rPr>
      </w:pPr>
      <w:r w:rsidRPr="60478115">
        <w:rPr>
          <w:rFonts w:eastAsiaTheme="minorEastAsia" w:cstheme="minorBidi"/>
          <w:b w:val="0"/>
          <w:sz w:val="18"/>
          <w:szCs w:val="18"/>
          <w:lang w:eastAsia="it-IT"/>
          <w14:ligatures w14:val="standard"/>
        </w:rPr>
        <w:t xml:space="preserve">The </w:t>
      </w:r>
      <w:r w:rsidR="00635A29" w:rsidRPr="60478115">
        <w:rPr>
          <w:rFonts w:eastAsiaTheme="minorEastAsia" w:cstheme="minorBidi"/>
          <w:b w:val="0"/>
          <w:sz w:val="18"/>
          <w:szCs w:val="18"/>
          <w:lang w:eastAsia="it-IT"/>
          <w14:ligatures w14:val="standard"/>
        </w:rPr>
        <w:t xml:space="preserve">following </w:t>
      </w:r>
      <w:r w:rsidR="00C50CAA" w:rsidRPr="60478115">
        <w:rPr>
          <w:rFonts w:eastAsiaTheme="minorEastAsia" w:cstheme="minorBidi"/>
          <w:b w:val="0"/>
          <w:sz w:val="18"/>
          <w:szCs w:val="18"/>
          <w:lang w:eastAsia="it-IT"/>
          <w14:ligatures w14:val="standard"/>
        </w:rPr>
        <w:t xml:space="preserve">are some results obtained using the code that was implemented </w:t>
      </w:r>
      <w:r w:rsidR="00425DBB" w:rsidRPr="60478115">
        <w:rPr>
          <w:rFonts w:eastAsiaTheme="minorEastAsia" w:cstheme="minorBidi"/>
          <w:b w:val="0"/>
          <w:sz w:val="18"/>
          <w:szCs w:val="18"/>
          <w:lang w:eastAsia="it-IT"/>
          <w14:ligatures w14:val="standard"/>
        </w:rPr>
        <w:t>in the methodology section.</w:t>
      </w:r>
    </w:p>
    <w:p w14:paraId="597CF774" w14:textId="37835F56" w:rsidR="002564C4" w:rsidRDefault="004A5BC9" w:rsidP="00236CDB">
      <w:pPr>
        <w:pStyle w:val="Head1"/>
        <w:keepNext/>
        <w:spacing w:before="380"/>
        <w:ind w:left="0" w:firstLine="0"/>
        <w:jc w:val="center"/>
      </w:pPr>
      <w:r>
        <w:rPr>
          <w:noProof/>
        </w:rPr>
        <w:drawing>
          <wp:inline distT="0" distB="0" distL="0" distR="0" wp14:anchorId="3743D157" wp14:editId="07DAFE5C">
            <wp:extent cx="2455303" cy="165937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473349" cy="1671572"/>
                    </a:xfrm>
                    <a:prstGeom prst="rect">
                      <a:avLst/>
                    </a:prstGeom>
                  </pic:spPr>
                </pic:pic>
              </a:graphicData>
            </a:graphic>
          </wp:inline>
        </w:drawing>
      </w:r>
    </w:p>
    <w:p w14:paraId="5836DF75" w14:textId="658C6AC1" w:rsidR="004A5BC9" w:rsidRDefault="002564C4" w:rsidP="001F3553">
      <w:pPr>
        <w:pStyle w:val="Caption"/>
      </w:pPr>
      <w:r>
        <w:t xml:space="preserve">Figure </w:t>
      </w:r>
      <w:r>
        <w:fldChar w:fldCharType="begin"/>
      </w:r>
      <w:r>
        <w:instrText xml:space="preserve"> SEQ Figure \* ARABIC </w:instrText>
      </w:r>
      <w:r>
        <w:fldChar w:fldCharType="separate"/>
      </w:r>
      <w:r w:rsidR="001F3553">
        <w:rPr>
          <w:noProof/>
        </w:rPr>
        <w:t>2</w:t>
      </w:r>
      <w:r>
        <w:fldChar w:fldCharType="end"/>
      </w:r>
      <w:r>
        <w:t>: Calculation of the det value for 2x2 matrix</w:t>
      </w:r>
      <w:r w:rsidR="0008425B">
        <w:t xml:space="preserve"> using small primes method</w:t>
      </w:r>
    </w:p>
    <w:p w14:paraId="0A2F669C" w14:textId="629EFD20" w:rsidR="002564C4" w:rsidRDefault="000F3C11" w:rsidP="00236CDB">
      <w:pPr>
        <w:pStyle w:val="Head1"/>
        <w:keepNext/>
        <w:spacing w:before="380"/>
        <w:ind w:left="0" w:firstLine="0"/>
        <w:jc w:val="center"/>
      </w:pPr>
      <w:r>
        <w:rPr>
          <w:noProof/>
        </w:rPr>
        <w:drawing>
          <wp:inline distT="0" distB="0" distL="0" distR="0" wp14:anchorId="79575A71" wp14:editId="67EC3C59">
            <wp:extent cx="2363056" cy="2075059"/>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367359" cy="2078838"/>
                    </a:xfrm>
                    <a:prstGeom prst="rect">
                      <a:avLst/>
                    </a:prstGeom>
                  </pic:spPr>
                </pic:pic>
              </a:graphicData>
            </a:graphic>
          </wp:inline>
        </w:drawing>
      </w:r>
    </w:p>
    <w:p w14:paraId="61C7C9C5" w14:textId="2E6079B1" w:rsidR="00425DBB" w:rsidRDefault="002564C4" w:rsidP="001F3553">
      <w:pPr>
        <w:pStyle w:val="Caption"/>
      </w:pPr>
      <w:r>
        <w:t xml:space="preserve">Figure </w:t>
      </w:r>
      <w:r>
        <w:fldChar w:fldCharType="begin"/>
      </w:r>
      <w:r>
        <w:instrText xml:space="preserve"> SEQ Figure \* ARABIC </w:instrText>
      </w:r>
      <w:r>
        <w:fldChar w:fldCharType="separate"/>
      </w:r>
      <w:r w:rsidR="001F3553">
        <w:rPr>
          <w:noProof/>
        </w:rPr>
        <w:t>3</w:t>
      </w:r>
      <w:r>
        <w:fldChar w:fldCharType="end"/>
      </w:r>
      <w:r>
        <w:t>:</w:t>
      </w:r>
      <w:r w:rsidRPr="00A365B4">
        <w:t xml:space="preserve"> Calculation of the det value for 2x2 matrix</w:t>
      </w:r>
      <w:r w:rsidR="00236CDB">
        <w:t xml:space="preserve"> using small primes method</w:t>
      </w:r>
    </w:p>
    <w:p w14:paraId="16BD334D" w14:textId="4BF121C2" w:rsidR="00EA1084" w:rsidRDefault="00EA1084" w:rsidP="001F3553">
      <w:pPr>
        <w:keepNext/>
        <w:jc w:val="center"/>
      </w:pPr>
      <w:r>
        <w:rPr>
          <w:noProof/>
        </w:rPr>
        <w:drawing>
          <wp:inline distT="0" distB="0" distL="0" distR="0" wp14:anchorId="480C6EF5" wp14:editId="12408EEF">
            <wp:extent cx="2568539" cy="18964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573641" cy="1900205"/>
                    </a:xfrm>
                    <a:prstGeom prst="rect">
                      <a:avLst/>
                    </a:prstGeom>
                  </pic:spPr>
                </pic:pic>
              </a:graphicData>
            </a:graphic>
          </wp:inline>
        </w:drawing>
      </w:r>
    </w:p>
    <w:p w14:paraId="48753439" w14:textId="25115B18" w:rsidR="00771FA4" w:rsidRDefault="00EA1084" w:rsidP="001F3553">
      <w:pPr>
        <w:pStyle w:val="Caption"/>
      </w:pPr>
      <w:r>
        <w:t xml:space="preserve">Figure </w:t>
      </w:r>
      <w:r>
        <w:fldChar w:fldCharType="begin"/>
      </w:r>
      <w:r>
        <w:instrText xml:space="preserve"> SEQ Figure \* ARABIC </w:instrText>
      </w:r>
      <w:r>
        <w:fldChar w:fldCharType="separate"/>
      </w:r>
      <w:r w:rsidR="001F3553">
        <w:rPr>
          <w:noProof/>
        </w:rPr>
        <w:t>4</w:t>
      </w:r>
      <w:r>
        <w:fldChar w:fldCharType="end"/>
      </w:r>
      <w:r>
        <w:t xml:space="preserve">:Calculating the </w:t>
      </w:r>
      <w:r w:rsidR="008A3839">
        <w:t>determinant</w:t>
      </w:r>
      <w:r>
        <w:t xml:space="preserve"> of a 3x3 matrix</w:t>
      </w:r>
      <w:r w:rsidR="00236CDB">
        <w:t xml:space="preserve"> using small primes method</w:t>
      </w:r>
    </w:p>
    <w:p w14:paraId="23CD1D9C" w14:textId="77777777" w:rsidR="00912CCE" w:rsidRDefault="0008425B" w:rsidP="001F3553">
      <w:pPr>
        <w:keepNext/>
        <w:jc w:val="center"/>
      </w:pPr>
      <w:r w:rsidRPr="0008425B">
        <w:drawing>
          <wp:inline distT="0" distB="0" distL="0" distR="0" wp14:anchorId="06A0FC96" wp14:editId="7187607B">
            <wp:extent cx="2567940" cy="22025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4112" cy="2207838"/>
                    </a:xfrm>
                    <a:prstGeom prst="rect">
                      <a:avLst/>
                    </a:prstGeom>
                  </pic:spPr>
                </pic:pic>
              </a:graphicData>
            </a:graphic>
          </wp:inline>
        </w:drawing>
      </w:r>
    </w:p>
    <w:p w14:paraId="582063A4" w14:textId="016989B9" w:rsidR="00322642" w:rsidRDefault="00912CCE" w:rsidP="001F3553">
      <w:pPr>
        <w:pStyle w:val="Caption"/>
      </w:pPr>
      <w:r>
        <w:t xml:space="preserve">Figure </w:t>
      </w:r>
      <w:r>
        <w:fldChar w:fldCharType="begin"/>
      </w:r>
      <w:r>
        <w:instrText xml:space="preserve"> SEQ Figure \* ARABIC </w:instrText>
      </w:r>
      <w:r>
        <w:fldChar w:fldCharType="separate"/>
      </w:r>
      <w:r w:rsidR="001F3553">
        <w:rPr>
          <w:noProof/>
        </w:rPr>
        <w:t>5</w:t>
      </w:r>
      <w:r>
        <w:fldChar w:fldCharType="end"/>
      </w:r>
      <w:r>
        <w:t>:Calculating the complexity of a 3x3 matrix using small primes method</w:t>
      </w:r>
    </w:p>
    <w:p w14:paraId="217933BA" w14:textId="77777777" w:rsidR="001F3553" w:rsidRDefault="001F3553" w:rsidP="001F3553">
      <w:pPr>
        <w:keepNext/>
        <w:jc w:val="center"/>
      </w:pPr>
      <w:r>
        <w:rPr>
          <w:noProof/>
        </w:rPr>
        <w:lastRenderedPageBreak/>
        <w:drawing>
          <wp:inline distT="0" distB="0" distL="0" distR="0" wp14:anchorId="7249B904" wp14:editId="18AF1D57">
            <wp:extent cx="2462773" cy="2928135"/>
            <wp:effectExtent l="0" t="0" r="127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2467403" cy="2933640"/>
                    </a:xfrm>
                    <a:prstGeom prst="rect">
                      <a:avLst/>
                    </a:prstGeom>
                  </pic:spPr>
                </pic:pic>
              </a:graphicData>
            </a:graphic>
          </wp:inline>
        </w:drawing>
      </w:r>
    </w:p>
    <w:p w14:paraId="10223BB0" w14:textId="34603F4B" w:rsidR="00A717DE" w:rsidRPr="00322642" w:rsidRDefault="001F3553" w:rsidP="001F3553">
      <w:pPr>
        <w:pStyle w:val="Caption"/>
      </w:pPr>
      <w:r>
        <w:t xml:space="preserve">Figure </w:t>
      </w:r>
      <w:r>
        <w:fldChar w:fldCharType="begin"/>
      </w:r>
      <w:r>
        <w:instrText xml:space="preserve"> SEQ Figure \* ARABIC </w:instrText>
      </w:r>
      <w:r>
        <w:fldChar w:fldCharType="separate"/>
      </w:r>
      <w:r>
        <w:rPr>
          <w:noProof/>
        </w:rPr>
        <w:t>6</w:t>
      </w:r>
      <w:r>
        <w:fldChar w:fldCharType="end"/>
      </w:r>
      <w:r>
        <w:t>:Calculating the det of a 3x3 matrix using one big prime method</w:t>
      </w:r>
    </w:p>
    <w:p w14:paraId="3CD8A4CD" w14:textId="77777777" w:rsidR="0007392C" w:rsidRPr="00586A35" w:rsidRDefault="00AA5BF1" w:rsidP="00AA5BF1">
      <w:pPr>
        <w:pStyle w:val="ReferenceHead"/>
        <w:rPr>
          <w14:ligatures w14:val="standard"/>
        </w:rPr>
      </w:pPr>
      <w:r w:rsidRPr="00586A35">
        <w:rPr>
          <w14:ligatures w14:val="standard"/>
        </w:rPr>
        <w:t>REFERENCES</w:t>
      </w:r>
    </w:p>
    <w:p w14:paraId="0EE1925A" w14:textId="2EC37FDE" w:rsidR="00586A35" w:rsidRPr="000E64FC" w:rsidRDefault="00586A35" w:rsidP="7BF5331E">
      <w:pPr>
        <w:pStyle w:val="Bibentry"/>
        <w:spacing w:line="259" w:lineRule="auto"/>
      </w:pPr>
      <w:r w:rsidRPr="00586A35">
        <w:t xml:space="preserve">[1] </w:t>
      </w:r>
      <w:r w:rsidR="58A31D17" w:rsidRPr="58A31D17">
        <w:t xml:space="preserve">Eric </w:t>
      </w:r>
      <w:proofErr w:type="spellStart"/>
      <w:r w:rsidR="58A31D17" w:rsidRPr="58A31D17">
        <w:t>Eric</w:t>
      </w:r>
      <w:proofErr w:type="spellEnd"/>
      <w:r w:rsidR="58A31D17" w:rsidRPr="58A31D17">
        <w:t xml:space="preserve"> </w:t>
      </w:r>
      <w:proofErr w:type="spellStart"/>
      <w:r w:rsidR="58A31D17" w:rsidRPr="58A31D17">
        <w:t>Weisstein</w:t>
      </w:r>
      <w:proofErr w:type="spellEnd"/>
      <w:r w:rsidR="58A31D17" w:rsidRPr="58A31D17">
        <w:t xml:space="preserve">. Chinese Remainder Theorem -- from Wolfram </w:t>
      </w:r>
      <w:proofErr w:type="spellStart"/>
      <w:r w:rsidR="58A31D17" w:rsidRPr="58A31D17">
        <w:t>MathWorld</w:t>
      </w:r>
      <w:proofErr w:type="spellEnd"/>
      <w:r w:rsidR="58A31D17" w:rsidRPr="58A31D17">
        <w:t xml:space="preserve">. Retrieved December 13, </w:t>
      </w:r>
      <w:proofErr w:type="gramStart"/>
      <w:r w:rsidR="58A31D17" w:rsidRPr="58A31D17">
        <w:t>2022</w:t>
      </w:r>
      <w:proofErr w:type="gramEnd"/>
      <w:r w:rsidR="58A31D17" w:rsidRPr="58A31D17">
        <w:t xml:space="preserve"> from </w:t>
      </w:r>
      <w:hyperlink r:id="rId19">
        <w:r w:rsidR="58A31D17" w:rsidRPr="58A31D17">
          <w:t>https://mathworld.wolfram.com/ChineseRemainderTheorem.html</w:t>
        </w:r>
      </w:hyperlink>
      <w:r w:rsidR="58A31D17" w:rsidRPr="58A31D17">
        <w:t xml:space="preserve"> </w:t>
      </w:r>
    </w:p>
    <w:p w14:paraId="3C2724B4" w14:textId="643A414D" w:rsidR="00A784C2" w:rsidRDefault="1E6F3E46" w:rsidP="14959D02">
      <w:pPr>
        <w:pStyle w:val="Bibentry"/>
        <w:spacing w:line="259" w:lineRule="auto"/>
      </w:pPr>
      <w:r w:rsidRPr="1E6F3E46">
        <w:t>[</w:t>
      </w:r>
      <w:r w:rsidR="7A04ECC7" w:rsidRPr="7A04ECC7">
        <w:t>2</w:t>
      </w:r>
      <w:r w:rsidRPr="1E6F3E46">
        <w:t>]</w:t>
      </w:r>
      <w:r w:rsidR="14959D02" w:rsidRPr="14959D02">
        <w:t xml:space="preserve"> </w:t>
      </w:r>
      <w:r w:rsidRPr="1E6F3E46">
        <w:t xml:space="preserve">Ben Lynn. Retrieved from </w:t>
      </w:r>
      <w:hyperlink r:id="rId20">
        <w:r w:rsidRPr="3C36F7CA">
          <w:t>https://crypto.stanford.edu/pbc/notes/numbertheory/crt.html</w:t>
        </w:r>
      </w:hyperlink>
    </w:p>
    <w:p w14:paraId="66023FB5" w14:textId="6F41221F" w:rsidR="00A784C2" w:rsidRDefault="2004B5B3" w:rsidP="383431DC">
      <w:pPr>
        <w:pStyle w:val="Bibentry"/>
        <w:spacing w:line="259" w:lineRule="auto"/>
      </w:pPr>
      <w:r w:rsidRPr="66F4C91C">
        <w:t>[3</w:t>
      </w:r>
      <w:r w:rsidR="7B69A711">
        <w:t>]</w:t>
      </w:r>
      <w:r w:rsidR="66F4C91C" w:rsidRPr="66F4C91C">
        <w:t xml:space="preserve"> </w:t>
      </w:r>
      <w:r w:rsidR="7B69A711">
        <w:t>John D Dixon. “Exact solution of linear equations using P-</w:t>
      </w:r>
      <w:proofErr w:type="spellStart"/>
      <w:r w:rsidR="7B69A711">
        <w:t>adicexpansions</w:t>
      </w:r>
      <w:proofErr w:type="spellEnd"/>
      <w:r w:rsidR="7B69A711">
        <w:t xml:space="preserve">”. </w:t>
      </w:r>
      <w:proofErr w:type="spellStart"/>
      <w:proofErr w:type="gramStart"/>
      <w:r w:rsidR="7B69A711">
        <w:t>In:Numerische</w:t>
      </w:r>
      <w:proofErr w:type="spellEnd"/>
      <w:proofErr w:type="gramEnd"/>
      <w:r w:rsidR="7B69A711">
        <w:t xml:space="preserve"> Mathematik40.1 (1982), pp. 137–141</w:t>
      </w:r>
    </w:p>
    <w:p w14:paraId="7DB476F2" w14:textId="5FF1F793" w:rsidR="00586A35" w:rsidRPr="000E64FC" w:rsidRDefault="72F4C017" w:rsidP="772FCB0C">
      <w:pPr>
        <w:pStyle w:val="Bibentry"/>
        <w:spacing w:line="259" w:lineRule="auto"/>
      </w:pPr>
      <w:r>
        <w:t>[4]</w:t>
      </w:r>
      <w:r>
        <w:t xml:space="preserve"> </w:t>
      </w:r>
      <w:r w:rsidRPr="72F4C017">
        <w:t xml:space="preserve">Wissam Raji. Retrieved from </w:t>
      </w:r>
      <w:hyperlink r:id="rId21">
        <w:r w:rsidRPr="72F4C017">
          <w:rPr>
            <w:rStyle w:val="Hyperlink"/>
          </w:rPr>
          <w:t>https://math.libretexts.org/Bookshelves/Combinatorics_and_Discrete_Mathematics/Elementary_Number_Theory_(Raji)/03%3A_Congruences/3.04%3A_The_Chinese_Remainder_Theorem</w:t>
        </w:r>
      </w:hyperlink>
    </w:p>
    <w:p w14:paraId="50DAAFAD" w14:textId="42BA6A11" w:rsidR="00586A35" w:rsidRPr="000E64FC" w:rsidRDefault="00586A35" w:rsidP="7BF5331E">
      <w:pPr>
        <w:pStyle w:val="Bibentry"/>
        <w:spacing w:line="259" w:lineRule="auto"/>
      </w:pPr>
    </w:p>
    <w:sectPr w:rsidR="00586A35" w:rsidRPr="000E64FC"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19582" w14:textId="77777777" w:rsidR="00E65950" w:rsidRDefault="00E65950">
      <w:r>
        <w:separator/>
      </w:r>
    </w:p>
  </w:endnote>
  <w:endnote w:type="continuationSeparator" w:id="0">
    <w:p w14:paraId="63B6ACAD" w14:textId="77777777" w:rsidR="00E65950" w:rsidRDefault="00E65950">
      <w:r>
        <w:continuationSeparator/>
      </w:r>
    </w:p>
  </w:endnote>
  <w:endnote w:type="continuationNotice" w:id="1">
    <w:p w14:paraId="35C50334" w14:textId="77777777" w:rsidR="00E65950" w:rsidRDefault="00E659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8BF8F" w14:textId="77777777" w:rsidR="00586A35" w:rsidRPr="00586A35" w:rsidRDefault="00586A35" w:rsidP="00586A35">
    <w:pPr>
      <w:pStyle w:val="Footer"/>
      <w:rPr>
        <w:rStyle w:val="PageNumber"/>
        <w:rFonts w:ascii="Linux Biolinum" w:hAnsi="Linux Biolinum" w:cs="Linux Biolinum"/>
      </w:rPr>
    </w:pPr>
  </w:p>
  <w:p w14:paraId="5E39B101"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D1C6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97813" w14:textId="77777777" w:rsidR="00E65950" w:rsidRDefault="00E65950">
      <w:r>
        <w:separator/>
      </w:r>
    </w:p>
  </w:footnote>
  <w:footnote w:type="continuationSeparator" w:id="0">
    <w:p w14:paraId="05B032DA" w14:textId="77777777" w:rsidR="00E65950" w:rsidRDefault="00E65950">
      <w:r>
        <w:continuationSeparator/>
      </w:r>
    </w:p>
  </w:footnote>
  <w:footnote w:type="continuationNotice" w:id="1">
    <w:p w14:paraId="0EFCB580" w14:textId="77777777" w:rsidR="00E65950" w:rsidRDefault="00E659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30786C1B" w14:textId="77777777" w:rsidTr="00586A35">
      <w:tc>
        <w:tcPr>
          <w:tcW w:w="2500" w:type="pct"/>
          <w:vAlign w:val="center"/>
        </w:tcPr>
        <w:p w14:paraId="7A4BA448" w14:textId="528F313C" w:rsidR="00586A35" w:rsidRPr="00586A35" w:rsidRDefault="00E6188E" w:rsidP="00586A35">
          <w:pPr>
            <w:pStyle w:val="Header"/>
            <w:tabs>
              <w:tab w:val="clear" w:pos="4320"/>
              <w:tab w:val="clear" w:pos="8640"/>
            </w:tabs>
            <w:jc w:val="left"/>
            <w:rPr>
              <w:rFonts w:ascii="Linux Biolinum" w:hAnsi="Linux Biolinum" w:cs="Linux Biolinum"/>
            </w:rPr>
          </w:pPr>
          <w:r>
            <w:rPr>
              <w:rFonts w:ascii="Linux Biolinum" w:hAnsi="Linux Biolinum" w:cs="Linux Biolinum"/>
            </w:rPr>
            <w:t xml:space="preserve">Modular Techniques for Linear </w:t>
          </w:r>
          <w:proofErr w:type="gramStart"/>
          <w:r>
            <w:rPr>
              <w:rFonts w:ascii="Linux Biolinum" w:hAnsi="Linux Biolinum" w:cs="Linux Biolinum"/>
            </w:rPr>
            <w:t xml:space="preserve">algebra </w:t>
          </w:r>
          <w:r w:rsidR="00586A35" w:rsidRPr="00586A35">
            <w:rPr>
              <w:rFonts w:ascii="Linux Biolinum" w:hAnsi="Linux Biolinum" w:cs="Linux Biolinum"/>
            </w:rPr>
            <w:t>,</w:t>
          </w:r>
          <w:proofErr w:type="gramEnd"/>
          <w:r w:rsidR="00586A35" w:rsidRPr="00586A35">
            <w:rPr>
              <w:rFonts w:ascii="Linux Biolinum" w:hAnsi="Linux Biolinum" w:cs="Linux Biolinum"/>
            </w:rPr>
            <w:t xml:space="preserve"> </w:t>
          </w:r>
          <w:r w:rsidR="006849DD">
            <w:rPr>
              <w:rFonts w:ascii="Linux Biolinum" w:hAnsi="Linux Biolinum" w:cs="Linux Biolinum"/>
            </w:rPr>
            <w:t>DEC</w:t>
          </w:r>
          <w:r w:rsidR="00586A35" w:rsidRPr="00586A35">
            <w:rPr>
              <w:rFonts w:ascii="Linux Biolinum" w:hAnsi="Linux Biolinum" w:cs="Linux Biolinum"/>
            </w:rPr>
            <w:t>, 20</w:t>
          </w:r>
          <w:r w:rsidR="006849DD">
            <w:rPr>
              <w:rFonts w:ascii="Linux Biolinum" w:hAnsi="Linux Biolinum" w:cs="Linux Biolinum"/>
            </w:rPr>
            <w:t>22</w:t>
          </w:r>
          <w:r w:rsidR="00586A35" w:rsidRPr="00586A35">
            <w:rPr>
              <w:rFonts w:ascii="Linux Biolinum" w:hAnsi="Linux Biolinum" w:cs="Linux Biolinum"/>
            </w:rPr>
            <w:t xml:space="preserve">, </w:t>
          </w:r>
          <w:r w:rsidR="00541BDA">
            <w:rPr>
              <w:rFonts w:ascii="Linux Biolinum" w:hAnsi="Linux Biolinum" w:cs="Linux Biolinum"/>
            </w:rPr>
            <w:t>UOC</w:t>
          </w:r>
          <w:r w:rsidR="00586A35" w:rsidRPr="00586A35">
            <w:rPr>
              <w:rFonts w:ascii="Linux Biolinum" w:hAnsi="Linux Biolinum" w:cs="Linux Biolinum"/>
            </w:rPr>
            <w:t xml:space="preserve">, </w:t>
          </w:r>
          <w:r w:rsidR="00541BDA">
            <w:rPr>
              <w:rFonts w:ascii="Linux Biolinum" w:hAnsi="Linux Biolinum" w:cs="Linux Biolinum"/>
            </w:rPr>
            <w:t>Colombo</w:t>
          </w:r>
          <w:r w:rsidR="00586A35" w:rsidRPr="00586A35">
            <w:rPr>
              <w:rFonts w:ascii="Linux Biolinum" w:hAnsi="Linux Biolinum" w:cs="Linux Biolinum"/>
            </w:rPr>
            <w:t xml:space="preserve"> </w:t>
          </w:r>
          <w:r w:rsidR="00541BDA">
            <w:rPr>
              <w:rFonts w:ascii="Linux Biolinum" w:hAnsi="Linux Biolinum" w:cs="Linux Biolinum"/>
            </w:rPr>
            <w:t>Sri Lanka</w:t>
          </w:r>
        </w:p>
      </w:tc>
      <w:tc>
        <w:tcPr>
          <w:tcW w:w="2500" w:type="pct"/>
          <w:vAlign w:val="center"/>
        </w:tcPr>
        <w:p w14:paraId="42EA457C" w14:textId="13E65B6F" w:rsidR="00586A35" w:rsidRPr="00586A35" w:rsidRDefault="00F54149" w:rsidP="00586A35">
          <w:pPr>
            <w:pStyle w:val="Header"/>
            <w:tabs>
              <w:tab w:val="clear" w:pos="4320"/>
              <w:tab w:val="clear" w:pos="8640"/>
            </w:tabs>
            <w:jc w:val="right"/>
            <w:rPr>
              <w:rFonts w:ascii="Linux Biolinum" w:hAnsi="Linux Biolinum" w:cs="Linux Biolinum"/>
            </w:rPr>
          </w:pPr>
          <w:proofErr w:type="spellStart"/>
          <w:r>
            <w:rPr>
              <w:rFonts w:ascii="Linux Biolinum" w:hAnsi="Linux Biolinum" w:cs="Linux Biolinum"/>
            </w:rPr>
            <w:t>Hettiarachchi.L</w:t>
          </w:r>
          <w:proofErr w:type="spellEnd"/>
          <w:r w:rsidR="00586A35" w:rsidRPr="00586A35">
            <w:rPr>
              <w:rFonts w:ascii="Linux Biolinum" w:hAnsi="Linux Biolinum" w:cs="Linux Biolinum"/>
            </w:rPr>
            <w:t xml:space="preserve"> et al.</w:t>
          </w:r>
        </w:p>
      </w:tc>
    </w:tr>
  </w:tbl>
  <w:p w14:paraId="16D81B48"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500" w:type="pct"/>
      <w:tblLook w:val="0000" w:firstRow="0" w:lastRow="0" w:firstColumn="0" w:lastColumn="0" w:noHBand="0" w:noVBand="0"/>
    </w:tblPr>
    <w:tblGrid>
      <w:gridCol w:w="5041"/>
      <w:gridCol w:w="5041"/>
      <w:gridCol w:w="5038"/>
    </w:tblGrid>
    <w:tr w:rsidR="00F54149" w:rsidRPr="00586A35" w14:paraId="20AA0EDC" w14:textId="77777777" w:rsidTr="005017B5">
      <w:tc>
        <w:tcPr>
          <w:tcW w:w="1667" w:type="pct"/>
          <w:vAlign w:val="center"/>
        </w:tcPr>
        <w:p w14:paraId="11D75D82" w14:textId="59660CFC" w:rsidR="00F54149" w:rsidRPr="00586A35" w:rsidRDefault="00F54149" w:rsidP="00F54149">
          <w:pPr>
            <w:pStyle w:val="Header"/>
            <w:tabs>
              <w:tab w:val="clear" w:pos="4320"/>
              <w:tab w:val="clear" w:pos="8640"/>
            </w:tabs>
            <w:jc w:val="left"/>
            <w:rPr>
              <w:rFonts w:ascii="Linux Biolinum" w:hAnsi="Linux Biolinum" w:cs="Linux Biolinum"/>
            </w:rPr>
          </w:pPr>
          <w:r>
            <w:rPr>
              <w:rFonts w:ascii="Linux Biolinum" w:hAnsi="Linux Biolinum" w:cs="Linux Biolinum"/>
            </w:rPr>
            <w:t>Modular Techniques for Linear algebra</w:t>
          </w:r>
        </w:p>
      </w:tc>
      <w:tc>
        <w:tcPr>
          <w:tcW w:w="1667" w:type="pct"/>
          <w:vAlign w:val="center"/>
        </w:tcPr>
        <w:p w14:paraId="05384EDB" w14:textId="34919987" w:rsidR="00F54149" w:rsidRPr="00586A35" w:rsidRDefault="00F54149" w:rsidP="00F54149">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Modular Techniques for Linear </w:t>
          </w:r>
          <w:proofErr w:type="gramStart"/>
          <w:r>
            <w:rPr>
              <w:rFonts w:ascii="Linux Biolinum" w:hAnsi="Linux Biolinum" w:cs="Linux Biolinum"/>
            </w:rPr>
            <w:t xml:space="preserve">algebra </w:t>
          </w:r>
          <w:r w:rsidRPr="00586A35">
            <w:rPr>
              <w:rFonts w:ascii="Linux Biolinum" w:hAnsi="Linux Biolinum" w:cs="Linux Biolinum"/>
            </w:rPr>
            <w:t>,</w:t>
          </w:r>
          <w:proofErr w:type="gramEnd"/>
          <w:r w:rsidRPr="00586A35">
            <w:rPr>
              <w:rFonts w:ascii="Linux Biolinum" w:hAnsi="Linux Biolinum" w:cs="Linux Biolinum"/>
            </w:rPr>
            <w:t xml:space="preserve"> </w:t>
          </w:r>
          <w:r>
            <w:rPr>
              <w:rFonts w:ascii="Linux Biolinum" w:hAnsi="Linux Biolinum" w:cs="Linux Biolinum"/>
            </w:rPr>
            <w:t>DEC</w:t>
          </w:r>
          <w:r w:rsidRPr="00586A35">
            <w:rPr>
              <w:rFonts w:ascii="Linux Biolinum" w:hAnsi="Linux Biolinum" w:cs="Linux Biolinum"/>
            </w:rPr>
            <w:t>, 20</w:t>
          </w:r>
          <w:r>
            <w:rPr>
              <w:rFonts w:ascii="Linux Biolinum" w:hAnsi="Linux Biolinum" w:cs="Linux Biolinum"/>
            </w:rPr>
            <w:t>22</w:t>
          </w:r>
          <w:r w:rsidRPr="00586A35">
            <w:rPr>
              <w:rFonts w:ascii="Linux Biolinum" w:hAnsi="Linux Biolinum" w:cs="Linux Biolinum"/>
            </w:rPr>
            <w:t xml:space="preserve">, </w:t>
          </w:r>
          <w:r>
            <w:rPr>
              <w:rFonts w:ascii="Linux Biolinum" w:hAnsi="Linux Biolinum" w:cs="Linux Biolinum"/>
            </w:rPr>
            <w:t>UOC</w:t>
          </w:r>
          <w:r w:rsidRPr="00586A35">
            <w:rPr>
              <w:rFonts w:ascii="Linux Biolinum" w:hAnsi="Linux Biolinum" w:cs="Linux Biolinum"/>
            </w:rPr>
            <w:t xml:space="preserve">, </w:t>
          </w:r>
          <w:r>
            <w:rPr>
              <w:rFonts w:ascii="Linux Biolinum" w:hAnsi="Linux Biolinum" w:cs="Linux Biolinum"/>
            </w:rPr>
            <w:t>Colombo</w:t>
          </w:r>
          <w:r w:rsidRPr="00586A35">
            <w:rPr>
              <w:rFonts w:ascii="Linux Biolinum" w:hAnsi="Linux Biolinum" w:cs="Linux Biolinum"/>
            </w:rPr>
            <w:t xml:space="preserve"> </w:t>
          </w:r>
          <w:r>
            <w:rPr>
              <w:rFonts w:ascii="Linux Biolinum" w:hAnsi="Linux Biolinum" w:cs="Linux Biolinum"/>
            </w:rPr>
            <w:t>Sri Lanka</w:t>
          </w:r>
        </w:p>
      </w:tc>
      <w:tc>
        <w:tcPr>
          <w:tcW w:w="1667" w:type="pct"/>
          <w:vAlign w:val="center"/>
        </w:tcPr>
        <w:p w14:paraId="0E2AF29C" w14:textId="24665785" w:rsidR="00F54149" w:rsidRPr="00586A35" w:rsidRDefault="00F54149" w:rsidP="00F54149">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 xml:space="preserve">WOODSTOCK’18, </w:t>
          </w:r>
          <w:proofErr w:type="gramStart"/>
          <w:r w:rsidRPr="00586A35">
            <w:rPr>
              <w:rFonts w:ascii="Linux Biolinum" w:hAnsi="Linux Biolinum" w:cs="Linux Biolinum"/>
            </w:rPr>
            <w:t>June,</w:t>
          </w:r>
          <w:proofErr w:type="gramEnd"/>
          <w:r w:rsidRPr="00586A35">
            <w:rPr>
              <w:rFonts w:ascii="Linux Biolinum" w:hAnsi="Linux Biolinum" w:cs="Linux Biolinum"/>
            </w:rPr>
            <w:t xml:space="preserve"> 2018, El Paso, Texas USA</w:t>
          </w:r>
        </w:p>
      </w:tc>
    </w:tr>
  </w:tbl>
  <w:p w14:paraId="3708CCA3" w14:textId="77777777" w:rsidR="002B01E4" w:rsidRPr="00586A35" w:rsidRDefault="002B01E4" w:rsidP="00586A35">
    <w:pPr>
      <w:pStyle w:val="Header"/>
    </w:pPr>
  </w:p>
</w:hdr>
</file>

<file path=word/intelligence2.xml><?xml version="1.0" encoding="utf-8"?>
<int2:intelligence xmlns:int2="http://schemas.microsoft.com/office/intelligence/2020/intelligence" xmlns:oel="http://schemas.microsoft.com/office/2019/extlst">
  <int2:observations>
    <int2:textHash int2:hashCode="T3ypWFQ+NND0At" int2:id="7tPxWtAx">
      <int2:state int2:value="Rejected" int2:type="LegacyProofing"/>
    </int2:textHash>
    <int2:textHash int2:hashCode="tj7sG3NS8wvCFE" int2:id="LDTfPQXK">
      <int2:state int2:value="Rejected" int2:type="LegacyProofing"/>
    </int2:textHash>
    <int2:textHash int2:hashCode="Xt+LcXhhTefeSG" int2:id="LsgrgyEU">
      <int2:state int2:value="Rejected" int2:type="LegacyProofing"/>
    </int2:textHash>
    <int2:textHash int2:hashCode="tteMj0Q6Yrf5uZ" int2:id="VX44YjkC">
      <int2:state int2:value="Rejected" int2:type="LegacyProofing"/>
    </int2:textHash>
    <int2:textHash int2:hashCode="/bndBo4Aj8jHrk" int2:id="h3j0ZKc8">
      <int2:state int2:value="Rejected" int2:type="LegacyProofing"/>
    </int2:textHash>
    <int2:textHash int2:hashCode="nmwMV1nlRjYzqb" int2:id="i7TGo3Uh">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337AA8"/>
    <w:multiLevelType w:val="multilevel"/>
    <w:tmpl w:val="BAB8B0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0CF63A9"/>
    <w:multiLevelType w:val="multilevel"/>
    <w:tmpl w:val="39A838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4"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0" w15:restartNumberingAfterBreak="0">
    <w:nsid w:val="7194161D"/>
    <w:multiLevelType w:val="hybridMultilevel"/>
    <w:tmpl w:val="16DC75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5802435">
    <w:abstractNumId w:val="31"/>
  </w:num>
  <w:num w:numId="2" w16cid:durableId="544410854">
    <w:abstractNumId w:val="15"/>
  </w:num>
  <w:num w:numId="3" w16cid:durableId="1169100585">
    <w:abstractNumId w:val="10"/>
  </w:num>
  <w:num w:numId="4" w16cid:durableId="977304047">
    <w:abstractNumId w:val="29"/>
  </w:num>
  <w:num w:numId="5" w16cid:durableId="1351176609">
    <w:abstractNumId w:val="20"/>
  </w:num>
  <w:num w:numId="6" w16cid:durableId="682439723">
    <w:abstractNumId w:val="16"/>
  </w:num>
  <w:num w:numId="7" w16cid:durableId="1327320892">
    <w:abstractNumId w:val="27"/>
  </w:num>
  <w:num w:numId="8" w16cid:durableId="1739594754">
    <w:abstractNumId w:val="23"/>
  </w:num>
  <w:num w:numId="9" w16cid:durableId="7224345">
    <w:abstractNumId w:val="26"/>
  </w:num>
  <w:num w:numId="10" w16cid:durableId="813912639">
    <w:abstractNumId w:val="9"/>
  </w:num>
  <w:num w:numId="11" w16cid:durableId="890506975">
    <w:abstractNumId w:val="7"/>
  </w:num>
  <w:num w:numId="12" w16cid:durableId="1688750340">
    <w:abstractNumId w:val="6"/>
  </w:num>
  <w:num w:numId="13" w16cid:durableId="1074008520">
    <w:abstractNumId w:val="5"/>
  </w:num>
  <w:num w:numId="14" w16cid:durableId="753741183">
    <w:abstractNumId w:val="4"/>
  </w:num>
  <w:num w:numId="15" w16cid:durableId="928467718">
    <w:abstractNumId w:val="8"/>
  </w:num>
  <w:num w:numId="16" w16cid:durableId="361591657">
    <w:abstractNumId w:val="3"/>
  </w:num>
  <w:num w:numId="17" w16cid:durableId="262150505">
    <w:abstractNumId w:val="2"/>
  </w:num>
  <w:num w:numId="18" w16cid:durableId="334889378">
    <w:abstractNumId w:val="1"/>
  </w:num>
  <w:num w:numId="19" w16cid:durableId="1957373200">
    <w:abstractNumId w:val="0"/>
  </w:num>
  <w:num w:numId="20" w16cid:durableId="1133018656">
    <w:abstractNumId w:val="22"/>
  </w:num>
  <w:num w:numId="21" w16cid:durableId="1604805214">
    <w:abstractNumId w:val="25"/>
  </w:num>
  <w:num w:numId="22" w16cid:durableId="1354376205">
    <w:abstractNumId w:val="32"/>
  </w:num>
  <w:num w:numId="23" w16cid:durableId="1728918530">
    <w:abstractNumId w:val="14"/>
  </w:num>
  <w:num w:numId="24" w16cid:durableId="372772961">
    <w:abstractNumId w:val="28"/>
  </w:num>
  <w:num w:numId="25" w16cid:durableId="990213446">
    <w:abstractNumId w:val="24"/>
  </w:num>
  <w:num w:numId="26" w16cid:durableId="1645429890">
    <w:abstractNumId w:val="17"/>
  </w:num>
  <w:num w:numId="27" w16cid:durableId="21377959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23910326">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05129325">
    <w:abstractNumId w:val="18"/>
  </w:num>
  <w:num w:numId="30" w16cid:durableId="1245915429">
    <w:abstractNumId w:val="13"/>
  </w:num>
  <w:num w:numId="31" w16cid:durableId="31619509">
    <w:abstractNumId w:val="11"/>
  </w:num>
  <w:num w:numId="32" w16cid:durableId="354770433">
    <w:abstractNumId w:val="30"/>
  </w:num>
  <w:num w:numId="33" w16cid:durableId="921328576">
    <w:abstractNumId w:val="21"/>
  </w:num>
  <w:num w:numId="34" w16cid:durableId="59994846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activeWritingStyle w:appName="MSWord" w:lang="fr-FR" w:vendorID="64" w:dllVersion="0"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050D"/>
    <w:rsid w:val="00000EE6"/>
    <w:rsid w:val="000019C1"/>
    <w:rsid w:val="00002E6D"/>
    <w:rsid w:val="00002E8F"/>
    <w:rsid w:val="0000598B"/>
    <w:rsid w:val="000059D2"/>
    <w:rsid w:val="000063B5"/>
    <w:rsid w:val="00015BCE"/>
    <w:rsid w:val="00017D70"/>
    <w:rsid w:val="00026482"/>
    <w:rsid w:val="000264C3"/>
    <w:rsid w:val="00035FAD"/>
    <w:rsid w:val="000361B2"/>
    <w:rsid w:val="00040058"/>
    <w:rsid w:val="000401F0"/>
    <w:rsid w:val="00041330"/>
    <w:rsid w:val="000426CD"/>
    <w:rsid w:val="00043A48"/>
    <w:rsid w:val="00043B41"/>
    <w:rsid w:val="00044BF5"/>
    <w:rsid w:val="00045252"/>
    <w:rsid w:val="00046120"/>
    <w:rsid w:val="000471A1"/>
    <w:rsid w:val="00047398"/>
    <w:rsid w:val="00050EEF"/>
    <w:rsid w:val="0005276B"/>
    <w:rsid w:val="00052A1A"/>
    <w:rsid w:val="00052C34"/>
    <w:rsid w:val="00053B12"/>
    <w:rsid w:val="00054B6F"/>
    <w:rsid w:val="0005505B"/>
    <w:rsid w:val="000566C9"/>
    <w:rsid w:val="00056777"/>
    <w:rsid w:val="0005766A"/>
    <w:rsid w:val="0006139B"/>
    <w:rsid w:val="00062D29"/>
    <w:rsid w:val="00062DE7"/>
    <w:rsid w:val="000653B3"/>
    <w:rsid w:val="00070891"/>
    <w:rsid w:val="000713CD"/>
    <w:rsid w:val="00072029"/>
    <w:rsid w:val="00072E69"/>
    <w:rsid w:val="0007392C"/>
    <w:rsid w:val="000739F9"/>
    <w:rsid w:val="000767D5"/>
    <w:rsid w:val="00077680"/>
    <w:rsid w:val="000777E0"/>
    <w:rsid w:val="000804CC"/>
    <w:rsid w:val="0008070B"/>
    <w:rsid w:val="00080E27"/>
    <w:rsid w:val="000819C0"/>
    <w:rsid w:val="0008351F"/>
    <w:rsid w:val="0008425B"/>
    <w:rsid w:val="0008431E"/>
    <w:rsid w:val="000845B9"/>
    <w:rsid w:val="0008501F"/>
    <w:rsid w:val="000857F3"/>
    <w:rsid w:val="0009180A"/>
    <w:rsid w:val="000918AC"/>
    <w:rsid w:val="00092332"/>
    <w:rsid w:val="00095FBA"/>
    <w:rsid w:val="0009725A"/>
    <w:rsid w:val="0009789A"/>
    <w:rsid w:val="000A0EE7"/>
    <w:rsid w:val="000A0F37"/>
    <w:rsid w:val="000A18F7"/>
    <w:rsid w:val="000A1DCD"/>
    <w:rsid w:val="000A3C8F"/>
    <w:rsid w:val="000A7CF9"/>
    <w:rsid w:val="000B07F5"/>
    <w:rsid w:val="000B1282"/>
    <w:rsid w:val="000B1F12"/>
    <w:rsid w:val="000B1FD9"/>
    <w:rsid w:val="000B3509"/>
    <w:rsid w:val="000B3D45"/>
    <w:rsid w:val="000B4B1D"/>
    <w:rsid w:val="000B5CDD"/>
    <w:rsid w:val="000C050B"/>
    <w:rsid w:val="000C1A5F"/>
    <w:rsid w:val="000C222A"/>
    <w:rsid w:val="000C2B1D"/>
    <w:rsid w:val="000D2312"/>
    <w:rsid w:val="000D26C1"/>
    <w:rsid w:val="000D58F7"/>
    <w:rsid w:val="000D6384"/>
    <w:rsid w:val="000E118B"/>
    <w:rsid w:val="000E1635"/>
    <w:rsid w:val="000E176B"/>
    <w:rsid w:val="000E1AAF"/>
    <w:rsid w:val="000E1B90"/>
    <w:rsid w:val="000E278E"/>
    <w:rsid w:val="000E36F4"/>
    <w:rsid w:val="000E3FD1"/>
    <w:rsid w:val="000E413E"/>
    <w:rsid w:val="000E5058"/>
    <w:rsid w:val="000E5674"/>
    <w:rsid w:val="000E64FC"/>
    <w:rsid w:val="000E7316"/>
    <w:rsid w:val="000E7683"/>
    <w:rsid w:val="000E7A87"/>
    <w:rsid w:val="000F01CC"/>
    <w:rsid w:val="000F3C11"/>
    <w:rsid w:val="000F5694"/>
    <w:rsid w:val="000F6090"/>
    <w:rsid w:val="00100396"/>
    <w:rsid w:val="00102154"/>
    <w:rsid w:val="001041A3"/>
    <w:rsid w:val="0010534D"/>
    <w:rsid w:val="001064E0"/>
    <w:rsid w:val="001065D0"/>
    <w:rsid w:val="00106B90"/>
    <w:rsid w:val="001121D5"/>
    <w:rsid w:val="00114220"/>
    <w:rsid w:val="00114364"/>
    <w:rsid w:val="0012370B"/>
    <w:rsid w:val="00123B21"/>
    <w:rsid w:val="0012409A"/>
    <w:rsid w:val="00125AC6"/>
    <w:rsid w:val="001276AB"/>
    <w:rsid w:val="00127795"/>
    <w:rsid w:val="00127D30"/>
    <w:rsid w:val="00130E67"/>
    <w:rsid w:val="0013113A"/>
    <w:rsid w:val="001314CF"/>
    <w:rsid w:val="001314E5"/>
    <w:rsid w:val="001347B5"/>
    <w:rsid w:val="001363F5"/>
    <w:rsid w:val="0013D024"/>
    <w:rsid w:val="00140B2B"/>
    <w:rsid w:val="00140C02"/>
    <w:rsid w:val="00141A17"/>
    <w:rsid w:val="0014244B"/>
    <w:rsid w:val="0014295A"/>
    <w:rsid w:val="00142FEA"/>
    <w:rsid w:val="001453E7"/>
    <w:rsid w:val="00145419"/>
    <w:rsid w:val="00145486"/>
    <w:rsid w:val="001467DE"/>
    <w:rsid w:val="00147E54"/>
    <w:rsid w:val="00152510"/>
    <w:rsid w:val="00153ABF"/>
    <w:rsid w:val="00154427"/>
    <w:rsid w:val="00155926"/>
    <w:rsid w:val="001566AE"/>
    <w:rsid w:val="001571C6"/>
    <w:rsid w:val="00161786"/>
    <w:rsid w:val="001654C9"/>
    <w:rsid w:val="00165CD8"/>
    <w:rsid w:val="001660BC"/>
    <w:rsid w:val="001709C5"/>
    <w:rsid w:val="0017144D"/>
    <w:rsid w:val="001721A7"/>
    <w:rsid w:val="0017225A"/>
    <w:rsid w:val="00172D85"/>
    <w:rsid w:val="00175115"/>
    <w:rsid w:val="001751F7"/>
    <w:rsid w:val="00176E41"/>
    <w:rsid w:val="00181DCE"/>
    <w:rsid w:val="00181DD1"/>
    <w:rsid w:val="001844AD"/>
    <w:rsid w:val="001844D9"/>
    <w:rsid w:val="00184AE6"/>
    <w:rsid w:val="00193445"/>
    <w:rsid w:val="001961CD"/>
    <w:rsid w:val="00197E86"/>
    <w:rsid w:val="00197F3D"/>
    <w:rsid w:val="001A06AF"/>
    <w:rsid w:val="001A2A09"/>
    <w:rsid w:val="001A43B1"/>
    <w:rsid w:val="001A499C"/>
    <w:rsid w:val="001A550E"/>
    <w:rsid w:val="001A5A94"/>
    <w:rsid w:val="001A6D13"/>
    <w:rsid w:val="001A71BB"/>
    <w:rsid w:val="001A7D32"/>
    <w:rsid w:val="001B03AE"/>
    <w:rsid w:val="001B0AD5"/>
    <w:rsid w:val="001B1CCF"/>
    <w:rsid w:val="001B29D6"/>
    <w:rsid w:val="001B43F7"/>
    <w:rsid w:val="001B5BBB"/>
    <w:rsid w:val="001B7AD2"/>
    <w:rsid w:val="001B7F4E"/>
    <w:rsid w:val="001C1CB7"/>
    <w:rsid w:val="001C3589"/>
    <w:rsid w:val="001C3FBB"/>
    <w:rsid w:val="001C4D51"/>
    <w:rsid w:val="001C55D9"/>
    <w:rsid w:val="001C6C8B"/>
    <w:rsid w:val="001C746D"/>
    <w:rsid w:val="001D0E16"/>
    <w:rsid w:val="001D42CF"/>
    <w:rsid w:val="001D51DE"/>
    <w:rsid w:val="001D5887"/>
    <w:rsid w:val="001E0297"/>
    <w:rsid w:val="001E2720"/>
    <w:rsid w:val="001E71D7"/>
    <w:rsid w:val="001E7338"/>
    <w:rsid w:val="001F1A8F"/>
    <w:rsid w:val="001F1DEB"/>
    <w:rsid w:val="001F3553"/>
    <w:rsid w:val="001F4DBA"/>
    <w:rsid w:val="001F7068"/>
    <w:rsid w:val="002027CF"/>
    <w:rsid w:val="0020294A"/>
    <w:rsid w:val="0020366D"/>
    <w:rsid w:val="0020381E"/>
    <w:rsid w:val="00204461"/>
    <w:rsid w:val="00204DBE"/>
    <w:rsid w:val="002058F0"/>
    <w:rsid w:val="00206002"/>
    <w:rsid w:val="00210576"/>
    <w:rsid w:val="002111CA"/>
    <w:rsid w:val="0021272E"/>
    <w:rsid w:val="0021443D"/>
    <w:rsid w:val="00214C2B"/>
    <w:rsid w:val="00215111"/>
    <w:rsid w:val="00217C97"/>
    <w:rsid w:val="00220E69"/>
    <w:rsid w:val="002233F8"/>
    <w:rsid w:val="00223606"/>
    <w:rsid w:val="0022394F"/>
    <w:rsid w:val="00224544"/>
    <w:rsid w:val="00224F2A"/>
    <w:rsid w:val="00225046"/>
    <w:rsid w:val="00226C9B"/>
    <w:rsid w:val="00226CDF"/>
    <w:rsid w:val="002271B8"/>
    <w:rsid w:val="002303BC"/>
    <w:rsid w:val="00230CE1"/>
    <w:rsid w:val="00231418"/>
    <w:rsid w:val="00231A7B"/>
    <w:rsid w:val="00233459"/>
    <w:rsid w:val="00233D78"/>
    <w:rsid w:val="00234CA5"/>
    <w:rsid w:val="002351D6"/>
    <w:rsid w:val="00236CDB"/>
    <w:rsid w:val="00237EEB"/>
    <w:rsid w:val="002403E4"/>
    <w:rsid w:val="00240479"/>
    <w:rsid w:val="00240966"/>
    <w:rsid w:val="00245119"/>
    <w:rsid w:val="0024775D"/>
    <w:rsid w:val="00247D38"/>
    <w:rsid w:val="00250FEF"/>
    <w:rsid w:val="00252596"/>
    <w:rsid w:val="002525E1"/>
    <w:rsid w:val="00252605"/>
    <w:rsid w:val="0025291E"/>
    <w:rsid w:val="00253A8E"/>
    <w:rsid w:val="002540D4"/>
    <w:rsid w:val="002564C4"/>
    <w:rsid w:val="00257664"/>
    <w:rsid w:val="002614F3"/>
    <w:rsid w:val="00264B6B"/>
    <w:rsid w:val="00267294"/>
    <w:rsid w:val="00270347"/>
    <w:rsid w:val="0027195D"/>
    <w:rsid w:val="00272C05"/>
    <w:rsid w:val="002738DA"/>
    <w:rsid w:val="00273BDF"/>
    <w:rsid w:val="0027419D"/>
    <w:rsid w:val="00274E93"/>
    <w:rsid w:val="00275B5C"/>
    <w:rsid w:val="00280B9D"/>
    <w:rsid w:val="00281803"/>
    <w:rsid w:val="00282789"/>
    <w:rsid w:val="00283AEF"/>
    <w:rsid w:val="00290DF5"/>
    <w:rsid w:val="00292645"/>
    <w:rsid w:val="00292EB6"/>
    <w:rsid w:val="00294730"/>
    <w:rsid w:val="00294B9E"/>
    <w:rsid w:val="00294CDA"/>
    <w:rsid w:val="00295329"/>
    <w:rsid w:val="0029583F"/>
    <w:rsid w:val="00295C4E"/>
    <w:rsid w:val="0029672B"/>
    <w:rsid w:val="00297126"/>
    <w:rsid w:val="00297186"/>
    <w:rsid w:val="002A08FB"/>
    <w:rsid w:val="002A4DEF"/>
    <w:rsid w:val="002A517A"/>
    <w:rsid w:val="002A7DB8"/>
    <w:rsid w:val="002B01E4"/>
    <w:rsid w:val="002B0923"/>
    <w:rsid w:val="002B1F59"/>
    <w:rsid w:val="002B262F"/>
    <w:rsid w:val="002B2730"/>
    <w:rsid w:val="002B3474"/>
    <w:rsid w:val="002B55F7"/>
    <w:rsid w:val="002B7FA5"/>
    <w:rsid w:val="002C0278"/>
    <w:rsid w:val="002C0801"/>
    <w:rsid w:val="002C0EAA"/>
    <w:rsid w:val="002C106A"/>
    <w:rsid w:val="002C2A8A"/>
    <w:rsid w:val="002C353C"/>
    <w:rsid w:val="002C4978"/>
    <w:rsid w:val="002C6DDB"/>
    <w:rsid w:val="002C7D6B"/>
    <w:rsid w:val="002C7EFE"/>
    <w:rsid w:val="002D0103"/>
    <w:rsid w:val="002D26C4"/>
    <w:rsid w:val="002D3803"/>
    <w:rsid w:val="002D5591"/>
    <w:rsid w:val="002E0D98"/>
    <w:rsid w:val="002E182A"/>
    <w:rsid w:val="002E2436"/>
    <w:rsid w:val="002E24FC"/>
    <w:rsid w:val="002E3398"/>
    <w:rsid w:val="002E5746"/>
    <w:rsid w:val="002E5826"/>
    <w:rsid w:val="002E6EB1"/>
    <w:rsid w:val="002E7999"/>
    <w:rsid w:val="002E7ABC"/>
    <w:rsid w:val="002F069E"/>
    <w:rsid w:val="002F2289"/>
    <w:rsid w:val="002F2471"/>
    <w:rsid w:val="002F2917"/>
    <w:rsid w:val="002F2EB2"/>
    <w:rsid w:val="002F4030"/>
    <w:rsid w:val="002F5AF8"/>
    <w:rsid w:val="002F6FDB"/>
    <w:rsid w:val="002F7FF4"/>
    <w:rsid w:val="003004F9"/>
    <w:rsid w:val="0030125D"/>
    <w:rsid w:val="00301545"/>
    <w:rsid w:val="00302DEA"/>
    <w:rsid w:val="00303FAD"/>
    <w:rsid w:val="00304808"/>
    <w:rsid w:val="0030556D"/>
    <w:rsid w:val="003057B1"/>
    <w:rsid w:val="00305E59"/>
    <w:rsid w:val="00307501"/>
    <w:rsid w:val="00307B03"/>
    <w:rsid w:val="00307F76"/>
    <w:rsid w:val="00310B1C"/>
    <w:rsid w:val="00310BC0"/>
    <w:rsid w:val="00310E57"/>
    <w:rsid w:val="00310FD0"/>
    <w:rsid w:val="00314BE2"/>
    <w:rsid w:val="00317850"/>
    <w:rsid w:val="00317C72"/>
    <w:rsid w:val="00321DDC"/>
    <w:rsid w:val="00322642"/>
    <w:rsid w:val="0032295B"/>
    <w:rsid w:val="00325B15"/>
    <w:rsid w:val="00325D47"/>
    <w:rsid w:val="0032775A"/>
    <w:rsid w:val="0032ECCE"/>
    <w:rsid w:val="003300CF"/>
    <w:rsid w:val="00330A39"/>
    <w:rsid w:val="003318C0"/>
    <w:rsid w:val="003331EB"/>
    <w:rsid w:val="0033342D"/>
    <w:rsid w:val="00333685"/>
    <w:rsid w:val="003342CD"/>
    <w:rsid w:val="00336856"/>
    <w:rsid w:val="00336D12"/>
    <w:rsid w:val="00336D75"/>
    <w:rsid w:val="00341954"/>
    <w:rsid w:val="0034235E"/>
    <w:rsid w:val="003434BF"/>
    <w:rsid w:val="003455DC"/>
    <w:rsid w:val="00345FA2"/>
    <w:rsid w:val="0034666B"/>
    <w:rsid w:val="003476FE"/>
    <w:rsid w:val="00350BE6"/>
    <w:rsid w:val="00351E06"/>
    <w:rsid w:val="00354014"/>
    <w:rsid w:val="00354625"/>
    <w:rsid w:val="00356296"/>
    <w:rsid w:val="0035670A"/>
    <w:rsid w:val="00357671"/>
    <w:rsid w:val="00360E1D"/>
    <w:rsid w:val="00362A56"/>
    <w:rsid w:val="00366162"/>
    <w:rsid w:val="00371040"/>
    <w:rsid w:val="003713B8"/>
    <w:rsid w:val="00371899"/>
    <w:rsid w:val="00371C3D"/>
    <w:rsid w:val="00372278"/>
    <w:rsid w:val="00372616"/>
    <w:rsid w:val="00373175"/>
    <w:rsid w:val="0037434F"/>
    <w:rsid w:val="0037572A"/>
    <w:rsid w:val="0037685C"/>
    <w:rsid w:val="00376CCC"/>
    <w:rsid w:val="0038080D"/>
    <w:rsid w:val="00380D24"/>
    <w:rsid w:val="003837CE"/>
    <w:rsid w:val="00387760"/>
    <w:rsid w:val="00390665"/>
    <w:rsid w:val="00390853"/>
    <w:rsid w:val="003920E8"/>
    <w:rsid w:val="00392395"/>
    <w:rsid w:val="0039353E"/>
    <w:rsid w:val="003936B1"/>
    <w:rsid w:val="003940F1"/>
    <w:rsid w:val="003944CF"/>
    <w:rsid w:val="00394A55"/>
    <w:rsid w:val="00397351"/>
    <w:rsid w:val="003975BE"/>
    <w:rsid w:val="003A1748"/>
    <w:rsid w:val="003A1ABD"/>
    <w:rsid w:val="003A6945"/>
    <w:rsid w:val="003A7638"/>
    <w:rsid w:val="003B00BB"/>
    <w:rsid w:val="003B1CA3"/>
    <w:rsid w:val="003B44F3"/>
    <w:rsid w:val="003B748A"/>
    <w:rsid w:val="003C12A1"/>
    <w:rsid w:val="003C14F3"/>
    <w:rsid w:val="003C3338"/>
    <w:rsid w:val="003C4A2F"/>
    <w:rsid w:val="003C5BE7"/>
    <w:rsid w:val="003C74D8"/>
    <w:rsid w:val="003D0DD2"/>
    <w:rsid w:val="003D544B"/>
    <w:rsid w:val="003D60E6"/>
    <w:rsid w:val="003D7001"/>
    <w:rsid w:val="003D79AD"/>
    <w:rsid w:val="003E0C43"/>
    <w:rsid w:val="003E2E8B"/>
    <w:rsid w:val="003E6247"/>
    <w:rsid w:val="003F17D2"/>
    <w:rsid w:val="003F1B0D"/>
    <w:rsid w:val="003F4297"/>
    <w:rsid w:val="003F43B4"/>
    <w:rsid w:val="003F4439"/>
    <w:rsid w:val="003F5DAE"/>
    <w:rsid w:val="003F5F3D"/>
    <w:rsid w:val="003F7012"/>
    <w:rsid w:val="003F7CA2"/>
    <w:rsid w:val="0040260F"/>
    <w:rsid w:val="00402A24"/>
    <w:rsid w:val="004052C2"/>
    <w:rsid w:val="00409BD0"/>
    <w:rsid w:val="00410166"/>
    <w:rsid w:val="0041057E"/>
    <w:rsid w:val="004128EE"/>
    <w:rsid w:val="00415B14"/>
    <w:rsid w:val="00416BAC"/>
    <w:rsid w:val="0041716E"/>
    <w:rsid w:val="00420C90"/>
    <w:rsid w:val="00420D2A"/>
    <w:rsid w:val="004232DB"/>
    <w:rsid w:val="00423B12"/>
    <w:rsid w:val="00425DBB"/>
    <w:rsid w:val="004265AA"/>
    <w:rsid w:val="00427B64"/>
    <w:rsid w:val="00427C7D"/>
    <w:rsid w:val="00431CB0"/>
    <w:rsid w:val="00431E44"/>
    <w:rsid w:val="00434268"/>
    <w:rsid w:val="004343E9"/>
    <w:rsid w:val="00434D20"/>
    <w:rsid w:val="004361EF"/>
    <w:rsid w:val="00436F10"/>
    <w:rsid w:val="004400D7"/>
    <w:rsid w:val="00442725"/>
    <w:rsid w:val="00443634"/>
    <w:rsid w:val="00443D00"/>
    <w:rsid w:val="00445DBE"/>
    <w:rsid w:val="00447821"/>
    <w:rsid w:val="004542E5"/>
    <w:rsid w:val="0046042C"/>
    <w:rsid w:val="00460820"/>
    <w:rsid w:val="00462AEC"/>
    <w:rsid w:val="00463D8A"/>
    <w:rsid w:val="0046418A"/>
    <w:rsid w:val="00464F70"/>
    <w:rsid w:val="00465EEB"/>
    <w:rsid w:val="00467329"/>
    <w:rsid w:val="00467C9E"/>
    <w:rsid w:val="00472676"/>
    <w:rsid w:val="00472CF3"/>
    <w:rsid w:val="004733D5"/>
    <w:rsid w:val="00473FD1"/>
    <w:rsid w:val="0047439F"/>
    <w:rsid w:val="00474F35"/>
    <w:rsid w:val="00475CA2"/>
    <w:rsid w:val="00475ECF"/>
    <w:rsid w:val="0047650C"/>
    <w:rsid w:val="00480B8F"/>
    <w:rsid w:val="0048106F"/>
    <w:rsid w:val="0048126B"/>
    <w:rsid w:val="004812FF"/>
    <w:rsid w:val="00481F39"/>
    <w:rsid w:val="004825CE"/>
    <w:rsid w:val="004836A6"/>
    <w:rsid w:val="00486F3D"/>
    <w:rsid w:val="00492EF4"/>
    <w:rsid w:val="004947C9"/>
    <w:rsid w:val="00495781"/>
    <w:rsid w:val="00496AFC"/>
    <w:rsid w:val="00496C88"/>
    <w:rsid w:val="00497365"/>
    <w:rsid w:val="004A0B08"/>
    <w:rsid w:val="004A578E"/>
    <w:rsid w:val="004A5BC9"/>
    <w:rsid w:val="004A7556"/>
    <w:rsid w:val="004A7591"/>
    <w:rsid w:val="004B0764"/>
    <w:rsid w:val="004B0BF6"/>
    <w:rsid w:val="004B1FE3"/>
    <w:rsid w:val="004B4E6F"/>
    <w:rsid w:val="004B7D51"/>
    <w:rsid w:val="004B7DDC"/>
    <w:rsid w:val="004C1EDF"/>
    <w:rsid w:val="004C3465"/>
    <w:rsid w:val="004C49F3"/>
    <w:rsid w:val="004C5DA3"/>
    <w:rsid w:val="004C6B2D"/>
    <w:rsid w:val="004D0E82"/>
    <w:rsid w:val="004D14AE"/>
    <w:rsid w:val="004D20B2"/>
    <w:rsid w:val="004D34CC"/>
    <w:rsid w:val="004D419A"/>
    <w:rsid w:val="004D7580"/>
    <w:rsid w:val="004E01DB"/>
    <w:rsid w:val="004E5043"/>
    <w:rsid w:val="004E55F9"/>
    <w:rsid w:val="004F2211"/>
    <w:rsid w:val="004F2732"/>
    <w:rsid w:val="004F2BA1"/>
    <w:rsid w:val="004F43C6"/>
    <w:rsid w:val="004F4714"/>
    <w:rsid w:val="004F4E57"/>
    <w:rsid w:val="004F56CB"/>
    <w:rsid w:val="004F7553"/>
    <w:rsid w:val="00500DA0"/>
    <w:rsid w:val="0050103C"/>
    <w:rsid w:val="00502140"/>
    <w:rsid w:val="005023C0"/>
    <w:rsid w:val="00502821"/>
    <w:rsid w:val="005038B0"/>
    <w:rsid w:val="005041C6"/>
    <w:rsid w:val="00504C8B"/>
    <w:rsid w:val="00504F75"/>
    <w:rsid w:val="00505886"/>
    <w:rsid w:val="00506EF6"/>
    <w:rsid w:val="00507AA5"/>
    <w:rsid w:val="00507BB1"/>
    <w:rsid w:val="005119B0"/>
    <w:rsid w:val="00512BC7"/>
    <w:rsid w:val="00513CBA"/>
    <w:rsid w:val="00514423"/>
    <w:rsid w:val="005153AC"/>
    <w:rsid w:val="005160AB"/>
    <w:rsid w:val="0051692A"/>
    <w:rsid w:val="00516DE3"/>
    <w:rsid w:val="00517FE1"/>
    <w:rsid w:val="00520506"/>
    <w:rsid w:val="00523CD9"/>
    <w:rsid w:val="00526C8D"/>
    <w:rsid w:val="00527F0D"/>
    <w:rsid w:val="005315D4"/>
    <w:rsid w:val="00532333"/>
    <w:rsid w:val="005326A1"/>
    <w:rsid w:val="005370F6"/>
    <w:rsid w:val="00537723"/>
    <w:rsid w:val="00540C1B"/>
    <w:rsid w:val="00540C55"/>
    <w:rsid w:val="005416E8"/>
    <w:rsid w:val="00541BDA"/>
    <w:rsid w:val="00543D7F"/>
    <w:rsid w:val="00543F53"/>
    <w:rsid w:val="005444E8"/>
    <w:rsid w:val="00547C88"/>
    <w:rsid w:val="00551881"/>
    <w:rsid w:val="005528F6"/>
    <w:rsid w:val="0055692D"/>
    <w:rsid w:val="00556E32"/>
    <w:rsid w:val="0056088D"/>
    <w:rsid w:val="00562314"/>
    <w:rsid w:val="00562B39"/>
    <w:rsid w:val="005631BC"/>
    <w:rsid w:val="005646D6"/>
    <w:rsid w:val="00564A39"/>
    <w:rsid w:val="00567240"/>
    <w:rsid w:val="0056731D"/>
    <w:rsid w:val="0056736D"/>
    <w:rsid w:val="00570537"/>
    <w:rsid w:val="00573180"/>
    <w:rsid w:val="00577915"/>
    <w:rsid w:val="00581E75"/>
    <w:rsid w:val="0058578F"/>
    <w:rsid w:val="0058631F"/>
    <w:rsid w:val="00586377"/>
    <w:rsid w:val="00586A35"/>
    <w:rsid w:val="00587E90"/>
    <w:rsid w:val="005927BE"/>
    <w:rsid w:val="00596082"/>
    <w:rsid w:val="00596F2A"/>
    <w:rsid w:val="005A1EE0"/>
    <w:rsid w:val="005A30F8"/>
    <w:rsid w:val="005A373F"/>
    <w:rsid w:val="005A6B61"/>
    <w:rsid w:val="005A7C4E"/>
    <w:rsid w:val="005B00DE"/>
    <w:rsid w:val="005B2ED3"/>
    <w:rsid w:val="005B347D"/>
    <w:rsid w:val="005B493F"/>
    <w:rsid w:val="005B50CC"/>
    <w:rsid w:val="005B5D9D"/>
    <w:rsid w:val="005B5F6A"/>
    <w:rsid w:val="005B669B"/>
    <w:rsid w:val="005C0062"/>
    <w:rsid w:val="005C1B79"/>
    <w:rsid w:val="005C1DDD"/>
    <w:rsid w:val="005C25C0"/>
    <w:rsid w:val="005C2748"/>
    <w:rsid w:val="005C3D72"/>
    <w:rsid w:val="005C4BC1"/>
    <w:rsid w:val="005C5E36"/>
    <w:rsid w:val="005D02C9"/>
    <w:rsid w:val="005D0695"/>
    <w:rsid w:val="005D0CCE"/>
    <w:rsid w:val="005D1C6F"/>
    <w:rsid w:val="005D258E"/>
    <w:rsid w:val="005D43D0"/>
    <w:rsid w:val="005D5982"/>
    <w:rsid w:val="005D5E2D"/>
    <w:rsid w:val="005D7ACF"/>
    <w:rsid w:val="005D7BF5"/>
    <w:rsid w:val="005D7E6E"/>
    <w:rsid w:val="005E1304"/>
    <w:rsid w:val="005E1324"/>
    <w:rsid w:val="005E1CFE"/>
    <w:rsid w:val="005E2093"/>
    <w:rsid w:val="005E22A3"/>
    <w:rsid w:val="005E473F"/>
    <w:rsid w:val="005E5674"/>
    <w:rsid w:val="005E679D"/>
    <w:rsid w:val="005E742D"/>
    <w:rsid w:val="005F1393"/>
    <w:rsid w:val="005F28E2"/>
    <w:rsid w:val="005F2D58"/>
    <w:rsid w:val="005F30FF"/>
    <w:rsid w:val="006025C7"/>
    <w:rsid w:val="006067F3"/>
    <w:rsid w:val="00607A60"/>
    <w:rsid w:val="00607AA6"/>
    <w:rsid w:val="00610E3A"/>
    <w:rsid w:val="0061273A"/>
    <w:rsid w:val="00612C56"/>
    <w:rsid w:val="00612E4E"/>
    <w:rsid w:val="00613D51"/>
    <w:rsid w:val="00615E86"/>
    <w:rsid w:val="00616A08"/>
    <w:rsid w:val="0062067B"/>
    <w:rsid w:val="00621A4D"/>
    <w:rsid w:val="00621D68"/>
    <w:rsid w:val="006245E4"/>
    <w:rsid w:val="00626072"/>
    <w:rsid w:val="00626119"/>
    <w:rsid w:val="006310BA"/>
    <w:rsid w:val="006317A6"/>
    <w:rsid w:val="006336F3"/>
    <w:rsid w:val="006341DD"/>
    <w:rsid w:val="00635A29"/>
    <w:rsid w:val="0063608B"/>
    <w:rsid w:val="00636A25"/>
    <w:rsid w:val="00637A8A"/>
    <w:rsid w:val="0064100E"/>
    <w:rsid w:val="00641FB1"/>
    <w:rsid w:val="00642BE1"/>
    <w:rsid w:val="00644AC8"/>
    <w:rsid w:val="006455B7"/>
    <w:rsid w:val="006475C4"/>
    <w:rsid w:val="00647D13"/>
    <w:rsid w:val="00650463"/>
    <w:rsid w:val="006514CD"/>
    <w:rsid w:val="006524F6"/>
    <w:rsid w:val="0065275A"/>
    <w:rsid w:val="006538FB"/>
    <w:rsid w:val="00653C4B"/>
    <w:rsid w:val="00654D92"/>
    <w:rsid w:val="00660A05"/>
    <w:rsid w:val="00660FB2"/>
    <w:rsid w:val="0066292A"/>
    <w:rsid w:val="00663B76"/>
    <w:rsid w:val="006659D7"/>
    <w:rsid w:val="00667BF6"/>
    <w:rsid w:val="00667F06"/>
    <w:rsid w:val="0067030F"/>
    <w:rsid w:val="00670649"/>
    <w:rsid w:val="00672CBF"/>
    <w:rsid w:val="00674CCE"/>
    <w:rsid w:val="00675128"/>
    <w:rsid w:val="006762B7"/>
    <w:rsid w:val="00680745"/>
    <w:rsid w:val="00682347"/>
    <w:rsid w:val="00683086"/>
    <w:rsid w:val="006847BC"/>
    <w:rsid w:val="006847C4"/>
    <w:rsid w:val="006849DD"/>
    <w:rsid w:val="00684FF7"/>
    <w:rsid w:val="0068530B"/>
    <w:rsid w:val="00685C9A"/>
    <w:rsid w:val="00686AFB"/>
    <w:rsid w:val="00692298"/>
    <w:rsid w:val="006923F5"/>
    <w:rsid w:val="0069472B"/>
    <w:rsid w:val="00694749"/>
    <w:rsid w:val="0069489B"/>
    <w:rsid w:val="00696E61"/>
    <w:rsid w:val="00697319"/>
    <w:rsid w:val="006978B2"/>
    <w:rsid w:val="006A0505"/>
    <w:rsid w:val="006A0972"/>
    <w:rsid w:val="006A0B7D"/>
    <w:rsid w:val="006A22F6"/>
    <w:rsid w:val="006A29E8"/>
    <w:rsid w:val="006A4735"/>
    <w:rsid w:val="006A6E46"/>
    <w:rsid w:val="006B31A6"/>
    <w:rsid w:val="006B4623"/>
    <w:rsid w:val="006B531C"/>
    <w:rsid w:val="006B594B"/>
    <w:rsid w:val="006B6422"/>
    <w:rsid w:val="006B75BD"/>
    <w:rsid w:val="006B7E6B"/>
    <w:rsid w:val="006C1292"/>
    <w:rsid w:val="006C3401"/>
    <w:rsid w:val="006C4B7A"/>
    <w:rsid w:val="006C4BE3"/>
    <w:rsid w:val="006C4C9F"/>
    <w:rsid w:val="006C566F"/>
    <w:rsid w:val="006C6CAA"/>
    <w:rsid w:val="006C724B"/>
    <w:rsid w:val="006D072C"/>
    <w:rsid w:val="006D0E21"/>
    <w:rsid w:val="006D0E9B"/>
    <w:rsid w:val="006D2239"/>
    <w:rsid w:val="006D293A"/>
    <w:rsid w:val="006D3549"/>
    <w:rsid w:val="006D4743"/>
    <w:rsid w:val="006D649C"/>
    <w:rsid w:val="006E0323"/>
    <w:rsid w:val="006E0D12"/>
    <w:rsid w:val="006E4407"/>
    <w:rsid w:val="006E7653"/>
    <w:rsid w:val="006F050A"/>
    <w:rsid w:val="006F1681"/>
    <w:rsid w:val="006F1712"/>
    <w:rsid w:val="006F676F"/>
    <w:rsid w:val="006F717E"/>
    <w:rsid w:val="006F739E"/>
    <w:rsid w:val="00701455"/>
    <w:rsid w:val="00701FA6"/>
    <w:rsid w:val="007027EF"/>
    <w:rsid w:val="00702F76"/>
    <w:rsid w:val="0070306F"/>
    <w:rsid w:val="007037AB"/>
    <w:rsid w:val="00703F5A"/>
    <w:rsid w:val="0070473B"/>
    <w:rsid w:val="0070531E"/>
    <w:rsid w:val="00706AAD"/>
    <w:rsid w:val="00710186"/>
    <w:rsid w:val="00713407"/>
    <w:rsid w:val="0071581C"/>
    <w:rsid w:val="00715DC6"/>
    <w:rsid w:val="00717FB2"/>
    <w:rsid w:val="00720750"/>
    <w:rsid w:val="007210D9"/>
    <w:rsid w:val="00721965"/>
    <w:rsid w:val="00721E22"/>
    <w:rsid w:val="007234E1"/>
    <w:rsid w:val="00723BE7"/>
    <w:rsid w:val="00723F3F"/>
    <w:rsid w:val="00724184"/>
    <w:rsid w:val="007249CB"/>
    <w:rsid w:val="007272C1"/>
    <w:rsid w:val="007274EE"/>
    <w:rsid w:val="00727914"/>
    <w:rsid w:val="00727EBD"/>
    <w:rsid w:val="00731B38"/>
    <w:rsid w:val="007321B2"/>
    <w:rsid w:val="00732243"/>
    <w:rsid w:val="00732D22"/>
    <w:rsid w:val="00734CFE"/>
    <w:rsid w:val="007350C8"/>
    <w:rsid w:val="0073552A"/>
    <w:rsid w:val="007408FC"/>
    <w:rsid w:val="00742536"/>
    <w:rsid w:val="00742C46"/>
    <w:rsid w:val="00743105"/>
    <w:rsid w:val="00743328"/>
    <w:rsid w:val="007451FF"/>
    <w:rsid w:val="00745373"/>
    <w:rsid w:val="00747E69"/>
    <w:rsid w:val="00751EC1"/>
    <w:rsid w:val="00752225"/>
    <w:rsid w:val="00753548"/>
    <w:rsid w:val="00754C1E"/>
    <w:rsid w:val="00755A7A"/>
    <w:rsid w:val="00755CEB"/>
    <w:rsid w:val="0075680D"/>
    <w:rsid w:val="00760621"/>
    <w:rsid w:val="007613FC"/>
    <w:rsid w:val="0076141C"/>
    <w:rsid w:val="007625D7"/>
    <w:rsid w:val="00764059"/>
    <w:rsid w:val="007647B0"/>
    <w:rsid w:val="00764FB3"/>
    <w:rsid w:val="00765265"/>
    <w:rsid w:val="0077069A"/>
    <w:rsid w:val="00770918"/>
    <w:rsid w:val="00771FA4"/>
    <w:rsid w:val="00776AD3"/>
    <w:rsid w:val="00777202"/>
    <w:rsid w:val="007800CE"/>
    <w:rsid w:val="00780227"/>
    <w:rsid w:val="00780D31"/>
    <w:rsid w:val="00781671"/>
    <w:rsid w:val="007820A9"/>
    <w:rsid w:val="0078531C"/>
    <w:rsid w:val="00791F92"/>
    <w:rsid w:val="00793451"/>
    <w:rsid w:val="00793808"/>
    <w:rsid w:val="00796805"/>
    <w:rsid w:val="0079682F"/>
    <w:rsid w:val="00796AD3"/>
    <w:rsid w:val="007970F9"/>
    <w:rsid w:val="00797A6B"/>
    <w:rsid w:val="00797D60"/>
    <w:rsid w:val="00797EDB"/>
    <w:rsid w:val="007A0CC1"/>
    <w:rsid w:val="007A204C"/>
    <w:rsid w:val="007A26F8"/>
    <w:rsid w:val="007A3F4E"/>
    <w:rsid w:val="007A481F"/>
    <w:rsid w:val="007A494F"/>
    <w:rsid w:val="007A502C"/>
    <w:rsid w:val="007A579F"/>
    <w:rsid w:val="007A7383"/>
    <w:rsid w:val="007B1C4E"/>
    <w:rsid w:val="007B32D7"/>
    <w:rsid w:val="007B393E"/>
    <w:rsid w:val="007C04D8"/>
    <w:rsid w:val="007C1B4E"/>
    <w:rsid w:val="007C3B15"/>
    <w:rsid w:val="007C439E"/>
    <w:rsid w:val="007C57E7"/>
    <w:rsid w:val="007C5914"/>
    <w:rsid w:val="007C75B7"/>
    <w:rsid w:val="007D2942"/>
    <w:rsid w:val="007D2B67"/>
    <w:rsid w:val="007D3C28"/>
    <w:rsid w:val="007D3FB2"/>
    <w:rsid w:val="007D4623"/>
    <w:rsid w:val="007D4646"/>
    <w:rsid w:val="007D47A0"/>
    <w:rsid w:val="007D76C1"/>
    <w:rsid w:val="007E0B4F"/>
    <w:rsid w:val="007E1306"/>
    <w:rsid w:val="007E2214"/>
    <w:rsid w:val="007E2734"/>
    <w:rsid w:val="007E2C5E"/>
    <w:rsid w:val="007E3748"/>
    <w:rsid w:val="007E6E1C"/>
    <w:rsid w:val="007E75B0"/>
    <w:rsid w:val="007E7648"/>
    <w:rsid w:val="007F0D63"/>
    <w:rsid w:val="007F160D"/>
    <w:rsid w:val="007F175A"/>
    <w:rsid w:val="007F2D1D"/>
    <w:rsid w:val="007F377F"/>
    <w:rsid w:val="007F66F0"/>
    <w:rsid w:val="007F6BFC"/>
    <w:rsid w:val="007F7446"/>
    <w:rsid w:val="00801BB4"/>
    <w:rsid w:val="00801BD1"/>
    <w:rsid w:val="00802B12"/>
    <w:rsid w:val="00802E06"/>
    <w:rsid w:val="0080364C"/>
    <w:rsid w:val="0080483E"/>
    <w:rsid w:val="008051C3"/>
    <w:rsid w:val="00807924"/>
    <w:rsid w:val="00810CE2"/>
    <w:rsid w:val="00810F23"/>
    <w:rsid w:val="0081138A"/>
    <w:rsid w:val="008119ED"/>
    <w:rsid w:val="008120EA"/>
    <w:rsid w:val="00812660"/>
    <w:rsid w:val="00812FF5"/>
    <w:rsid w:val="008150D4"/>
    <w:rsid w:val="00815128"/>
    <w:rsid w:val="008152F5"/>
    <w:rsid w:val="00817D5F"/>
    <w:rsid w:val="00817E94"/>
    <w:rsid w:val="0082016E"/>
    <w:rsid w:val="008205FD"/>
    <w:rsid w:val="00821DCF"/>
    <w:rsid w:val="00824131"/>
    <w:rsid w:val="008301FA"/>
    <w:rsid w:val="008303AD"/>
    <w:rsid w:val="008313F7"/>
    <w:rsid w:val="008315EE"/>
    <w:rsid w:val="00831A6D"/>
    <w:rsid w:val="00832BF8"/>
    <w:rsid w:val="0083735E"/>
    <w:rsid w:val="00837CBF"/>
    <w:rsid w:val="00840F2E"/>
    <w:rsid w:val="00843705"/>
    <w:rsid w:val="00844CF1"/>
    <w:rsid w:val="0084522B"/>
    <w:rsid w:val="00845C81"/>
    <w:rsid w:val="00845EF6"/>
    <w:rsid w:val="00847A31"/>
    <w:rsid w:val="00850656"/>
    <w:rsid w:val="008506EA"/>
    <w:rsid w:val="00850D0C"/>
    <w:rsid w:val="00852523"/>
    <w:rsid w:val="0085408E"/>
    <w:rsid w:val="0085553A"/>
    <w:rsid w:val="008558FD"/>
    <w:rsid w:val="00856649"/>
    <w:rsid w:val="00857184"/>
    <w:rsid w:val="0085741C"/>
    <w:rsid w:val="00860E35"/>
    <w:rsid w:val="00863CED"/>
    <w:rsid w:val="00871E83"/>
    <w:rsid w:val="00875198"/>
    <w:rsid w:val="00877FF0"/>
    <w:rsid w:val="00880DC5"/>
    <w:rsid w:val="00881A75"/>
    <w:rsid w:val="0088220B"/>
    <w:rsid w:val="00882731"/>
    <w:rsid w:val="00885505"/>
    <w:rsid w:val="00885706"/>
    <w:rsid w:val="0088659B"/>
    <w:rsid w:val="00886713"/>
    <w:rsid w:val="0089066F"/>
    <w:rsid w:val="008909BF"/>
    <w:rsid w:val="00890AB3"/>
    <w:rsid w:val="00891A1D"/>
    <w:rsid w:val="008949E1"/>
    <w:rsid w:val="00896916"/>
    <w:rsid w:val="008A1149"/>
    <w:rsid w:val="008A17D8"/>
    <w:rsid w:val="008A1892"/>
    <w:rsid w:val="008A377F"/>
    <w:rsid w:val="008A3839"/>
    <w:rsid w:val="008A3874"/>
    <w:rsid w:val="008A42F0"/>
    <w:rsid w:val="008A4CDF"/>
    <w:rsid w:val="008A5204"/>
    <w:rsid w:val="008A638A"/>
    <w:rsid w:val="008A63D9"/>
    <w:rsid w:val="008A665A"/>
    <w:rsid w:val="008A6E46"/>
    <w:rsid w:val="008A7074"/>
    <w:rsid w:val="008B1890"/>
    <w:rsid w:val="008B1EFD"/>
    <w:rsid w:val="008B23DC"/>
    <w:rsid w:val="008B3A27"/>
    <w:rsid w:val="008B5AE7"/>
    <w:rsid w:val="008B6F6C"/>
    <w:rsid w:val="008B710D"/>
    <w:rsid w:val="008C10A3"/>
    <w:rsid w:val="008C54A3"/>
    <w:rsid w:val="008C6E83"/>
    <w:rsid w:val="008C6F35"/>
    <w:rsid w:val="008C72C9"/>
    <w:rsid w:val="008D3424"/>
    <w:rsid w:val="008D47EE"/>
    <w:rsid w:val="008D4A83"/>
    <w:rsid w:val="008D4C3E"/>
    <w:rsid w:val="008E3D45"/>
    <w:rsid w:val="008E5842"/>
    <w:rsid w:val="008E6BB0"/>
    <w:rsid w:val="008E792F"/>
    <w:rsid w:val="008F0445"/>
    <w:rsid w:val="008F171F"/>
    <w:rsid w:val="008F1E5D"/>
    <w:rsid w:val="008F6C8F"/>
    <w:rsid w:val="008F6FB8"/>
    <w:rsid w:val="009010B7"/>
    <w:rsid w:val="009012C7"/>
    <w:rsid w:val="009021BA"/>
    <w:rsid w:val="00902965"/>
    <w:rsid w:val="0090516D"/>
    <w:rsid w:val="009071AD"/>
    <w:rsid w:val="009073E1"/>
    <w:rsid w:val="00912CCE"/>
    <w:rsid w:val="009139B9"/>
    <w:rsid w:val="0091550C"/>
    <w:rsid w:val="009163EB"/>
    <w:rsid w:val="00920710"/>
    <w:rsid w:val="00921C35"/>
    <w:rsid w:val="00921F64"/>
    <w:rsid w:val="00922043"/>
    <w:rsid w:val="0092209C"/>
    <w:rsid w:val="00922D48"/>
    <w:rsid w:val="0092577A"/>
    <w:rsid w:val="009268B7"/>
    <w:rsid w:val="00926A25"/>
    <w:rsid w:val="00926E45"/>
    <w:rsid w:val="00931F2B"/>
    <w:rsid w:val="00932662"/>
    <w:rsid w:val="00932A35"/>
    <w:rsid w:val="009337FB"/>
    <w:rsid w:val="00933F92"/>
    <w:rsid w:val="00934F09"/>
    <w:rsid w:val="00934FE1"/>
    <w:rsid w:val="009359FB"/>
    <w:rsid w:val="00936325"/>
    <w:rsid w:val="00936367"/>
    <w:rsid w:val="00936F8D"/>
    <w:rsid w:val="00937D3A"/>
    <w:rsid w:val="009407DD"/>
    <w:rsid w:val="0094099E"/>
    <w:rsid w:val="00943988"/>
    <w:rsid w:val="00945030"/>
    <w:rsid w:val="00945261"/>
    <w:rsid w:val="0094589A"/>
    <w:rsid w:val="00945AC2"/>
    <w:rsid w:val="00946B23"/>
    <w:rsid w:val="00950478"/>
    <w:rsid w:val="0095071A"/>
    <w:rsid w:val="00950A84"/>
    <w:rsid w:val="00952B9E"/>
    <w:rsid w:val="0095558F"/>
    <w:rsid w:val="00955704"/>
    <w:rsid w:val="00955F97"/>
    <w:rsid w:val="00956877"/>
    <w:rsid w:val="00957067"/>
    <w:rsid w:val="00960C05"/>
    <w:rsid w:val="009614D4"/>
    <w:rsid w:val="00962503"/>
    <w:rsid w:val="009646FD"/>
    <w:rsid w:val="00966299"/>
    <w:rsid w:val="009668DE"/>
    <w:rsid w:val="0096721A"/>
    <w:rsid w:val="00970A70"/>
    <w:rsid w:val="00972FAB"/>
    <w:rsid w:val="0097486E"/>
    <w:rsid w:val="00974ECE"/>
    <w:rsid w:val="00975AE5"/>
    <w:rsid w:val="00976006"/>
    <w:rsid w:val="00976413"/>
    <w:rsid w:val="00976F89"/>
    <w:rsid w:val="009778AA"/>
    <w:rsid w:val="00981CAB"/>
    <w:rsid w:val="00982379"/>
    <w:rsid w:val="00982C4C"/>
    <w:rsid w:val="009842B2"/>
    <w:rsid w:val="00984FF6"/>
    <w:rsid w:val="00985C4C"/>
    <w:rsid w:val="00986039"/>
    <w:rsid w:val="00987472"/>
    <w:rsid w:val="00987EF0"/>
    <w:rsid w:val="0099024C"/>
    <w:rsid w:val="009923C7"/>
    <w:rsid w:val="00995544"/>
    <w:rsid w:val="009978A7"/>
    <w:rsid w:val="009A47EC"/>
    <w:rsid w:val="009B00DC"/>
    <w:rsid w:val="009B1ACB"/>
    <w:rsid w:val="009B346A"/>
    <w:rsid w:val="009B4811"/>
    <w:rsid w:val="009B5EED"/>
    <w:rsid w:val="009B6A52"/>
    <w:rsid w:val="009B7559"/>
    <w:rsid w:val="009C151E"/>
    <w:rsid w:val="009C5FCD"/>
    <w:rsid w:val="009D032C"/>
    <w:rsid w:val="009D17EB"/>
    <w:rsid w:val="009D1A22"/>
    <w:rsid w:val="009D297E"/>
    <w:rsid w:val="009D397F"/>
    <w:rsid w:val="009D3C3B"/>
    <w:rsid w:val="009D46EA"/>
    <w:rsid w:val="009D5126"/>
    <w:rsid w:val="009D69C6"/>
    <w:rsid w:val="009E0393"/>
    <w:rsid w:val="009E21E6"/>
    <w:rsid w:val="009E4490"/>
    <w:rsid w:val="009E4688"/>
    <w:rsid w:val="009E543F"/>
    <w:rsid w:val="009E56C5"/>
    <w:rsid w:val="009E780E"/>
    <w:rsid w:val="009E7B42"/>
    <w:rsid w:val="009F02FD"/>
    <w:rsid w:val="009F2833"/>
    <w:rsid w:val="009F484B"/>
    <w:rsid w:val="009F77D0"/>
    <w:rsid w:val="00A0103E"/>
    <w:rsid w:val="00A012F5"/>
    <w:rsid w:val="00A01A56"/>
    <w:rsid w:val="00A076BA"/>
    <w:rsid w:val="00A07F1C"/>
    <w:rsid w:val="00A12291"/>
    <w:rsid w:val="00A12899"/>
    <w:rsid w:val="00A132CF"/>
    <w:rsid w:val="00A15152"/>
    <w:rsid w:val="00A155F9"/>
    <w:rsid w:val="00A164B7"/>
    <w:rsid w:val="00A17180"/>
    <w:rsid w:val="00A1719C"/>
    <w:rsid w:val="00A17F08"/>
    <w:rsid w:val="00A21DEF"/>
    <w:rsid w:val="00A319FD"/>
    <w:rsid w:val="00A353FF"/>
    <w:rsid w:val="00A36434"/>
    <w:rsid w:val="00A438DC"/>
    <w:rsid w:val="00A4436A"/>
    <w:rsid w:val="00A4546C"/>
    <w:rsid w:val="00A462C6"/>
    <w:rsid w:val="00A463AF"/>
    <w:rsid w:val="00A46AD6"/>
    <w:rsid w:val="00A46BB7"/>
    <w:rsid w:val="00A52FD6"/>
    <w:rsid w:val="00A537BF"/>
    <w:rsid w:val="00A55023"/>
    <w:rsid w:val="00A5761D"/>
    <w:rsid w:val="00A6017E"/>
    <w:rsid w:val="00A60FEC"/>
    <w:rsid w:val="00A633E4"/>
    <w:rsid w:val="00A6482A"/>
    <w:rsid w:val="00A64A5C"/>
    <w:rsid w:val="00A66843"/>
    <w:rsid w:val="00A668D8"/>
    <w:rsid w:val="00A717DE"/>
    <w:rsid w:val="00A72051"/>
    <w:rsid w:val="00A7265F"/>
    <w:rsid w:val="00A739CB"/>
    <w:rsid w:val="00A73F4D"/>
    <w:rsid w:val="00A74667"/>
    <w:rsid w:val="00A74A0F"/>
    <w:rsid w:val="00A75047"/>
    <w:rsid w:val="00A7780D"/>
    <w:rsid w:val="00A778E8"/>
    <w:rsid w:val="00A784C2"/>
    <w:rsid w:val="00A80BF8"/>
    <w:rsid w:val="00A81A8C"/>
    <w:rsid w:val="00A81D0D"/>
    <w:rsid w:val="00A83A2B"/>
    <w:rsid w:val="00A8507F"/>
    <w:rsid w:val="00A91E16"/>
    <w:rsid w:val="00A951A7"/>
    <w:rsid w:val="00A953B0"/>
    <w:rsid w:val="00A95518"/>
    <w:rsid w:val="00A95D31"/>
    <w:rsid w:val="00A96F3E"/>
    <w:rsid w:val="00A97E5F"/>
    <w:rsid w:val="00AA10C4"/>
    <w:rsid w:val="00AA203A"/>
    <w:rsid w:val="00AA57D8"/>
    <w:rsid w:val="00AA5A66"/>
    <w:rsid w:val="00AA5BF1"/>
    <w:rsid w:val="00AA65E2"/>
    <w:rsid w:val="00AA6E2B"/>
    <w:rsid w:val="00AA767D"/>
    <w:rsid w:val="00AB0733"/>
    <w:rsid w:val="00AB21AA"/>
    <w:rsid w:val="00AB2327"/>
    <w:rsid w:val="00AB45A8"/>
    <w:rsid w:val="00AB52C8"/>
    <w:rsid w:val="00AC0748"/>
    <w:rsid w:val="00AC3579"/>
    <w:rsid w:val="00AC424B"/>
    <w:rsid w:val="00AC4630"/>
    <w:rsid w:val="00AD0294"/>
    <w:rsid w:val="00AD2511"/>
    <w:rsid w:val="00AD3B5A"/>
    <w:rsid w:val="00AD5D1F"/>
    <w:rsid w:val="00AD69EC"/>
    <w:rsid w:val="00AD74FA"/>
    <w:rsid w:val="00AD7623"/>
    <w:rsid w:val="00AE1E64"/>
    <w:rsid w:val="00AE53AC"/>
    <w:rsid w:val="00AE7E6B"/>
    <w:rsid w:val="00AF316E"/>
    <w:rsid w:val="00AF346B"/>
    <w:rsid w:val="00AF5125"/>
    <w:rsid w:val="00AF60ED"/>
    <w:rsid w:val="00AF6DB1"/>
    <w:rsid w:val="00B0006A"/>
    <w:rsid w:val="00B00193"/>
    <w:rsid w:val="00B005FF"/>
    <w:rsid w:val="00B00C40"/>
    <w:rsid w:val="00B00CB4"/>
    <w:rsid w:val="00B01EC1"/>
    <w:rsid w:val="00B0322D"/>
    <w:rsid w:val="00B05327"/>
    <w:rsid w:val="00B12F7B"/>
    <w:rsid w:val="00B136B1"/>
    <w:rsid w:val="00B13E4F"/>
    <w:rsid w:val="00B14090"/>
    <w:rsid w:val="00B142C8"/>
    <w:rsid w:val="00B14E51"/>
    <w:rsid w:val="00B15A21"/>
    <w:rsid w:val="00B1638F"/>
    <w:rsid w:val="00B20893"/>
    <w:rsid w:val="00B25737"/>
    <w:rsid w:val="00B260AB"/>
    <w:rsid w:val="00B304C9"/>
    <w:rsid w:val="00B3180F"/>
    <w:rsid w:val="00B31A47"/>
    <w:rsid w:val="00B33269"/>
    <w:rsid w:val="00B350C9"/>
    <w:rsid w:val="00B3667D"/>
    <w:rsid w:val="00B3715C"/>
    <w:rsid w:val="00B37D4A"/>
    <w:rsid w:val="00B37DCB"/>
    <w:rsid w:val="00B4052C"/>
    <w:rsid w:val="00B41CB4"/>
    <w:rsid w:val="00B43D73"/>
    <w:rsid w:val="00B452E3"/>
    <w:rsid w:val="00B4640D"/>
    <w:rsid w:val="00B46473"/>
    <w:rsid w:val="00B46551"/>
    <w:rsid w:val="00B51657"/>
    <w:rsid w:val="00B51DB5"/>
    <w:rsid w:val="00B52C72"/>
    <w:rsid w:val="00B55120"/>
    <w:rsid w:val="00B55A75"/>
    <w:rsid w:val="00B57FA6"/>
    <w:rsid w:val="00B61445"/>
    <w:rsid w:val="00B61DDD"/>
    <w:rsid w:val="00B6410F"/>
    <w:rsid w:val="00B64DD4"/>
    <w:rsid w:val="00B64F13"/>
    <w:rsid w:val="00B67D61"/>
    <w:rsid w:val="00B701C8"/>
    <w:rsid w:val="00B704D3"/>
    <w:rsid w:val="00B71B1B"/>
    <w:rsid w:val="00B72AE3"/>
    <w:rsid w:val="00B72DA1"/>
    <w:rsid w:val="00B73DEA"/>
    <w:rsid w:val="00B7493A"/>
    <w:rsid w:val="00B75C2A"/>
    <w:rsid w:val="00B76C02"/>
    <w:rsid w:val="00B8009B"/>
    <w:rsid w:val="00B81207"/>
    <w:rsid w:val="00B84430"/>
    <w:rsid w:val="00B851BD"/>
    <w:rsid w:val="00B85B81"/>
    <w:rsid w:val="00B86278"/>
    <w:rsid w:val="00B8848E"/>
    <w:rsid w:val="00B911C8"/>
    <w:rsid w:val="00B913F3"/>
    <w:rsid w:val="00B94BEA"/>
    <w:rsid w:val="00B95553"/>
    <w:rsid w:val="00BA00DF"/>
    <w:rsid w:val="00BA1322"/>
    <w:rsid w:val="00BA1798"/>
    <w:rsid w:val="00BA1966"/>
    <w:rsid w:val="00BA5432"/>
    <w:rsid w:val="00BA585A"/>
    <w:rsid w:val="00BA6EC5"/>
    <w:rsid w:val="00BA7DD8"/>
    <w:rsid w:val="00BB1301"/>
    <w:rsid w:val="00BB2FA4"/>
    <w:rsid w:val="00BB333E"/>
    <w:rsid w:val="00BB4D7B"/>
    <w:rsid w:val="00BB7585"/>
    <w:rsid w:val="00BC160E"/>
    <w:rsid w:val="00BC3889"/>
    <w:rsid w:val="00BC4CF5"/>
    <w:rsid w:val="00BC5540"/>
    <w:rsid w:val="00BC5BDA"/>
    <w:rsid w:val="00BD05B4"/>
    <w:rsid w:val="00BD304D"/>
    <w:rsid w:val="00BD40EF"/>
    <w:rsid w:val="00BD5B19"/>
    <w:rsid w:val="00BD61E5"/>
    <w:rsid w:val="00BD790F"/>
    <w:rsid w:val="00BD793B"/>
    <w:rsid w:val="00BE1E6D"/>
    <w:rsid w:val="00BE38A3"/>
    <w:rsid w:val="00BE5D01"/>
    <w:rsid w:val="00BE7F58"/>
    <w:rsid w:val="00BF07C2"/>
    <w:rsid w:val="00BF1381"/>
    <w:rsid w:val="00BF1468"/>
    <w:rsid w:val="00BF3324"/>
    <w:rsid w:val="00BF3D6B"/>
    <w:rsid w:val="00BF3FA1"/>
    <w:rsid w:val="00BF461F"/>
    <w:rsid w:val="00BF7235"/>
    <w:rsid w:val="00BF7C07"/>
    <w:rsid w:val="00C00828"/>
    <w:rsid w:val="00C03DCA"/>
    <w:rsid w:val="00C04151"/>
    <w:rsid w:val="00C06212"/>
    <w:rsid w:val="00C10F3D"/>
    <w:rsid w:val="00C1142C"/>
    <w:rsid w:val="00C131CE"/>
    <w:rsid w:val="00C14461"/>
    <w:rsid w:val="00C14A4F"/>
    <w:rsid w:val="00C16C30"/>
    <w:rsid w:val="00C16F3C"/>
    <w:rsid w:val="00C17B23"/>
    <w:rsid w:val="00C218BC"/>
    <w:rsid w:val="00C22CCC"/>
    <w:rsid w:val="00C26C47"/>
    <w:rsid w:val="00C26FA5"/>
    <w:rsid w:val="00C308DD"/>
    <w:rsid w:val="00C32613"/>
    <w:rsid w:val="00C32836"/>
    <w:rsid w:val="00C32BB1"/>
    <w:rsid w:val="00C33CC8"/>
    <w:rsid w:val="00C356A3"/>
    <w:rsid w:val="00C36C88"/>
    <w:rsid w:val="00C40672"/>
    <w:rsid w:val="00C41AE1"/>
    <w:rsid w:val="00C4538D"/>
    <w:rsid w:val="00C461FF"/>
    <w:rsid w:val="00C46650"/>
    <w:rsid w:val="00C47923"/>
    <w:rsid w:val="00C50274"/>
    <w:rsid w:val="00C50CAA"/>
    <w:rsid w:val="00C519F4"/>
    <w:rsid w:val="00C54032"/>
    <w:rsid w:val="00C5423E"/>
    <w:rsid w:val="00C54340"/>
    <w:rsid w:val="00C5617D"/>
    <w:rsid w:val="00C63640"/>
    <w:rsid w:val="00C66E19"/>
    <w:rsid w:val="00C66FCB"/>
    <w:rsid w:val="00C712D9"/>
    <w:rsid w:val="00C72FAB"/>
    <w:rsid w:val="00C75CCE"/>
    <w:rsid w:val="00C75E25"/>
    <w:rsid w:val="00C7671B"/>
    <w:rsid w:val="00C822AF"/>
    <w:rsid w:val="00C84AF1"/>
    <w:rsid w:val="00C854E9"/>
    <w:rsid w:val="00C855C3"/>
    <w:rsid w:val="00C90428"/>
    <w:rsid w:val="00C91DFB"/>
    <w:rsid w:val="00C92707"/>
    <w:rsid w:val="00C9472A"/>
    <w:rsid w:val="00C95C6E"/>
    <w:rsid w:val="00C96C07"/>
    <w:rsid w:val="00C97E30"/>
    <w:rsid w:val="00CA13C9"/>
    <w:rsid w:val="00CA17C5"/>
    <w:rsid w:val="00CA5625"/>
    <w:rsid w:val="00CA5C1B"/>
    <w:rsid w:val="00CA6307"/>
    <w:rsid w:val="00CA6FDF"/>
    <w:rsid w:val="00CA76F2"/>
    <w:rsid w:val="00CB6709"/>
    <w:rsid w:val="00CC2FE0"/>
    <w:rsid w:val="00CC354F"/>
    <w:rsid w:val="00CC3EAF"/>
    <w:rsid w:val="00CC5B43"/>
    <w:rsid w:val="00CC5DA7"/>
    <w:rsid w:val="00CD4663"/>
    <w:rsid w:val="00CD63EA"/>
    <w:rsid w:val="00CE278C"/>
    <w:rsid w:val="00CE55EC"/>
    <w:rsid w:val="00CE752A"/>
    <w:rsid w:val="00CF0D33"/>
    <w:rsid w:val="00CF17CB"/>
    <w:rsid w:val="00CF2B1E"/>
    <w:rsid w:val="00CF39D4"/>
    <w:rsid w:val="00CF43F9"/>
    <w:rsid w:val="00CF6949"/>
    <w:rsid w:val="00CF6E44"/>
    <w:rsid w:val="00CF7064"/>
    <w:rsid w:val="00D009EF"/>
    <w:rsid w:val="00D04103"/>
    <w:rsid w:val="00D06C06"/>
    <w:rsid w:val="00D10EB8"/>
    <w:rsid w:val="00D119AE"/>
    <w:rsid w:val="00D1543F"/>
    <w:rsid w:val="00D15958"/>
    <w:rsid w:val="00D17C24"/>
    <w:rsid w:val="00D205FD"/>
    <w:rsid w:val="00D230F1"/>
    <w:rsid w:val="00D24AA4"/>
    <w:rsid w:val="00D26586"/>
    <w:rsid w:val="00D2762D"/>
    <w:rsid w:val="00D31EBA"/>
    <w:rsid w:val="00D33507"/>
    <w:rsid w:val="00D341FA"/>
    <w:rsid w:val="00D34435"/>
    <w:rsid w:val="00D36166"/>
    <w:rsid w:val="00D376F5"/>
    <w:rsid w:val="00D40ACE"/>
    <w:rsid w:val="00D40B1C"/>
    <w:rsid w:val="00D40BC4"/>
    <w:rsid w:val="00D410B6"/>
    <w:rsid w:val="00D452F2"/>
    <w:rsid w:val="00D47194"/>
    <w:rsid w:val="00D47BCC"/>
    <w:rsid w:val="00D508A4"/>
    <w:rsid w:val="00D53A35"/>
    <w:rsid w:val="00D5438C"/>
    <w:rsid w:val="00D56DE0"/>
    <w:rsid w:val="00D60070"/>
    <w:rsid w:val="00D608B0"/>
    <w:rsid w:val="00D62BB0"/>
    <w:rsid w:val="00D64234"/>
    <w:rsid w:val="00D64A9B"/>
    <w:rsid w:val="00D6502C"/>
    <w:rsid w:val="00D658B3"/>
    <w:rsid w:val="00D66B1D"/>
    <w:rsid w:val="00D66E78"/>
    <w:rsid w:val="00D70EDE"/>
    <w:rsid w:val="00D73458"/>
    <w:rsid w:val="00D74939"/>
    <w:rsid w:val="00D74BDA"/>
    <w:rsid w:val="00D8283A"/>
    <w:rsid w:val="00D82E91"/>
    <w:rsid w:val="00D84281"/>
    <w:rsid w:val="00D85671"/>
    <w:rsid w:val="00D85783"/>
    <w:rsid w:val="00D91544"/>
    <w:rsid w:val="00D9290D"/>
    <w:rsid w:val="00D93F29"/>
    <w:rsid w:val="00D94E07"/>
    <w:rsid w:val="00D97DB6"/>
    <w:rsid w:val="00DA1E8B"/>
    <w:rsid w:val="00DA20FC"/>
    <w:rsid w:val="00DA3630"/>
    <w:rsid w:val="00DA3C6C"/>
    <w:rsid w:val="00DA40D3"/>
    <w:rsid w:val="00DA644C"/>
    <w:rsid w:val="00DA6B66"/>
    <w:rsid w:val="00DB1306"/>
    <w:rsid w:val="00DB4A9A"/>
    <w:rsid w:val="00DB541F"/>
    <w:rsid w:val="00DC112E"/>
    <w:rsid w:val="00DC1C49"/>
    <w:rsid w:val="00DC2B23"/>
    <w:rsid w:val="00DC48B3"/>
    <w:rsid w:val="00DC4B20"/>
    <w:rsid w:val="00DC4FC9"/>
    <w:rsid w:val="00DC6E3F"/>
    <w:rsid w:val="00DC7A8E"/>
    <w:rsid w:val="00DD044D"/>
    <w:rsid w:val="00DD0907"/>
    <w:rsid w:val="00DD1F63"/>
    <w:rsid w:val="00DD3CB3"/>
    <w:rsid w:val="00DD476E"/>
    <w:rsid w:val="00DD50D9"/>
    <w:rsid w:val="00DD50F2"/>
    <w:rsid w:val="00DD5335"/>
    <w:rsid w:val="00DD7A2F"/>
    <w:rsid w:val="00DD7AB7"/>
    <w:rsid w:val="00DE0C9D"/>
    <w:rsid w:val="00DE1482"/>
    <w:rsid w:val="00DE21AA"/>
    <w:rsid w:val="00DE290C"/>
    <w:rsid w:val="00DE43DB"/>
    <w:rsid w:val="00DE45E4"/>
    <w:rsid w:val="00DE7F30"/>
    <w:rsid w:val="00DF0E97"/>
    <w:rsid w:val="00DF1444"/>
    <w:rsid w:val="00DF1A86"/>
    <w:rsid w:val="00DF2EF2"/>
    <w:rsid w:val="00DF7C1F"/>
    <w:rsid w:val="00E016B0"/>
    <w:rsid w:val="00E04496"/>
    <w:rsid w:val="00E04501"/>
    <w:rsid w:val="00E04D48"/>
    <w:rsid w:val="00E04E09"/>
    <w:rsid w:val="00E0623F"/>
    <w:rsid w:val="00E06DFC"/>
    <w:rsid w:val="00E13CDC"/>
    <w:rsid w:val="00E15B70"/>
    <w:rsid w:val="00E165C3"/>
    <w:rsid w:val="00E20AA7"/>
    <w:rsid w:val="00E20D6B"/>
    <w:rsid w:val="00E2212F"/>
    <w:rsid w:val="00E238F9"/>
    <w:rsid w:val="00E23B54"/>
    <w:rsid w:val="00E251D2"/>
    <w:rsid w:val="00E25A63"/>
    <w:rsid w:val="00E270D5"/>
    <w:rsid w:val="00E27659"/>
    <w:rsid w:val="00E27783"/>
    <w:rsid w:val="00E27C4C"/>
    <w:rsid w:val="00E307BA"/>
    <w:rsid w:val="00E320C3"/>
    <w:rsid w:val="00E32D55"/>
    <w:rsid w:val="00E34E73"/>
    <w:rsid w:val="00E36BC9"/>
    <w:rsid w:val="00E36C89"/>
    <w:rsid w:val="00E457D4"/>
    <w:rsid w:val="00E50678"/>
    <w:rsid w:val="00E51B27"/>
    <w:rsid w:val="00E52285"/>
    <w:rsid w:val="00E52ABD"/>
    <w:rsid w:val="00E61790"/>
    <w:rsid w:val="00E6188E"/>
    <w:rsid w:val="00E64242"/>
    <w:rsid w:val="00E65950"/>
    <w:rsid w:val="00E66364"/>
    <w:rsid w:val="00E66AF8"/>
    <w:rsid w:val="00E71462"/>
    <w:rsid w:val="00E71D5C"/>
    <w:rsid w:val="00E73C7D"/>
    <w:rsid w:val="00E7567B"/>
    <w:rsid w:val="00E76456"/>
    <w:rsid w:val="00E7754D"/>
    <w:rsid w:val="00E83192"/>
    <w:rsid w:val="00E834D5"/>
    <w:rsid w:val="00E845E5"/>
    <w:rsid w:val="00E848CE"/>
    <w:rsid w:val="00E84E26"/>
    <w:rsid w:val="00E854C0"/>
    <w:rsid w:val="00E87E12"/>
    <w:rsid w:val="00E87E49"/>
    <w:rsid w:val="00E87EA6"/>
    <w:rsid w:val="00E91179"/>
    <w:rsid w:val="00E92A5C"/>
    <w:rsid w:val="00E92C03"/>
    <w:rsid w:val="00E93335"/>
    <w:rsid w:val="00E93CCF"/>
    <w:rsid w:val="00E943FF"/>
    <w:rsid w:val="00E97C32"/>
    <w:rsid w:val="00EA05FC"/>
    <w:rsid w:val="00EA1084"/>
    <w:rsid w:val="00EA18AE"/>
    <w:rsid w:val="00EA1C26"/>
    <w:rsid w:val="00EA33FF"/>
    <w:rsid w:val="00EA4041"/>
    <w:rsid w:val="00EA5BEC"/>
    <w:rsid w:val="00EA5CDF"/>
    <w:rsid w:val="00EB0977"/>
    <w:rsid w:val="00EB13C5"/>
    <w:rsid w:val="00EB2E12"/>
    <w:rsid w:val="00EB302C"/>
    <w:rsid w:val="00EB3F7D"/>
    <w:rsid w:val="00EB49FA"/>
    <w:rsid w:val="00EB5854"/>
    <w:rsid w:val="00EB6184"/>
    <w:rsid w:val="00EC2855"/>
    <w:rsid w:val="00EC359F"/>
    <w:rsid w:val="00EC3813"/>
    <w:rsid w:val="00EC3EE6"/>
    <w:rsid w:val="00EC40F4"/>
    <w:rsid w:val="00EC432D"/>
    <w:rsid w:val="00EC49A9"/>
    <w:rsid w:val="00EC4A70"/>
    <w:rsid w:val="00EC4D39"/>
    <w:rsid w:val="00EC5576"/>
    <w:rsid w:val="00EC5E10"/>
    <w:rsid w:val="00EC7562"/>
    <w:rsid w:val="00EC75A1"/>
    <w:rsid w:val="00ED35C9"/>
    <w:rsid w:val="00ED519E"/>
    <w:rsid w:val="00ED6933"/>
    <w:rsid w:val="00ED7726"/>
    <w:rsid w:val="00EE001D"/>
    <w:rsid w:val="00EE53EA"/>
    <w:rsid w:val="00EE5B0F"/>
    <w:rsid w:val="00EE6081"/>
    <w:rsid w:val="00EE7221"/>
    <w:rsid w:val="00EF03F0"/>
    <w:rsid w:val="00EF1D20"/>
    <w:rsid w:val="00EF478B"/>
    <w:rsid w:val="00EF47A8"/>
    <w:rsid w:val="00F03A40"/>
    <w:rsid w:val="00F0668E"/>
    <w:rsid w:val="00F06E88"/>
    <w:rsid w:val="00F07F37"/>
    <w:rsid w:val="00F117A3"/>
    <w:rsid w:val="00F13DDE"/>
    <w:rsid w:val="00F1570B"/>
    <w:rsid w:val="00F169F8"/>
    <w:rsid w:val="00F227B0"/>
    <w:rsid w:val="00F22C65"/>
    <w:rsid w:val="00F2485F"/>
    <w:rsid w:val="00F24FE0"/>
    <w:rsid w:val="00F2563A"/>
    <w:rsid w:val="00F2664D"/>
    <w:rsid w:val="00F27029"/>
    <w:rsid w:val="00F274E6"/>
    <w:rsid w:val="00F30418"/>
    <w:rsid w:val="00F31F89"/>
    <w:rsid w:val="00F3215E"/>
    <w:rsid w:val="00F3231F"/>
    <w:rsid w:val="00F336B6"/>
    <w:rsid w:val="00F366E9"/>
    <w:rsid w:val="00F36813"/>
    <w:rsid w:val="00F36D45"/>
    <w:rsid w:val="00F419D9"/>
    <w:rsid w:val="00F41CC2"/>
    <w:rsid w:val="00F422B5"/>
    <w:rsid w:val="00F470D0"/>
    <w:rsid w:val="00F47DB8"/>
    <w:rsid w:val="00F500C5"/>
    <w:rsid w:val="00F52D73"/>
    <w:rsid w:val="00F53B7F"/>
    <w:rsid w:val="00F53EA0"/>
    <w:rsid w:val="00F53F00"/>
    <w:rsid w:val="00F54149"/>
    <w:rsid w:val="00F5479D"/>
    <w:rsid w:val="00F54982"/>
    <w:rsid w:val="00F54A06"/>
    <w:rsid w:val="00F600E4"/>
    <w:rsid w:val="00F62532"/>
    <w:rsid w:val="00F63732"/>
    <w:rsid w:val="00F6420D"/>
    <w:rsid w:val="00F65834"/>
    <w:rsid w:val="00F66B6F"/>
    <w:rsid w:val="00F674DC"/>
    <w:rsid w:val="00F703F3"/>
    <w:rsid w:val="00F70DB9"/>
    <w:rsid w:val="00F739B0"/>
    <w:rsid w:val="00F73E2D"/>
    <w:rsid w:val="00F74DA3"/>
    <w:rsid w:val="00F8123D"/>
    <w:rsid w:val="00F821AC"/>
    <w:rsid w:val="00F83122"/>
    <w:rsid w:val="00F84F82"/>
    <w:rsid w:val="00F915C0"/>
    <w:rsid w:val="00F91B2D"/>
    <w:rsid w:val="00F91DFA"/>
    <w:rsid w:val="00F92C75"/>
    <w:rsid w:val="00F94163"/>
    <w:rsid w:val="00F95288"/>
    <w:rsid w:val="00F95624"/>
    <w:rsid w:val="00F95CF9"/>
    <w:rsid w:val="00F9791B"/>
    <w:rsid w:val="00F97E32"/>
    <w:rsid w:val="00FA164F"/>
    <w:rsid w:val="00FA221D"/>
    <w:rsid w:val="00FA313D"/>
    <w:rsid w:val="00FA41C2"/>
    <w:rsid w:val="00FA6F0A"/>
    <w:rsid w:val="00FB2577"/>
    <w:rsid w:val="00FB2AFC"/>
    <w:rsid w:val="00FB308D"/>
    <w:rsid w:val="00FB5542"/>
    <w:rsid w:val="00FB7A39"/>
    <w:rsid w:val="00FB7E89"/>
    <w:rsid w:val="00FC0E1D"/>
    <w:rsid w:val="00FC3AA4"/>
    <w:rsid w:val="00FC53DA"/>
    <w:rsid w:val="00FD16A9"/>
    <w:rsid w:val="00FD17AA"/>
    <w:rsid w:val="00FD3318"/>
    <w:rsid w:val="00FD68B2"/>
    <w:rsid w:val="00FD68D9"/>
    <w:rsid w:val="00FE0AE1"/>
    <w:rsid w:val="00FE11CF"/>
    <w:rsid w:val="00FE1EEC"/>
    <w:rsid w:val="00FE2830"/>
    <w:rsid w:val="00FE310D"/>
    <w:rsid w:val="00FE3727"/>
    <w:rsid w:val="00FE3BDB"/>
    <w:rsid w:val="00FE4758"/>
    <w:rsid w:val="00FE534E"/>
    <w:rsid w:val="00FE7A4A"/>
    <w:rsid w:val="00FF004E"/>
    <w:rsid w:val="00FF0E35"/>
    <w:rsid w:val="00FF0F14"/>
    <w:rsid w:val="00FF0F4A"/>
    <w:rsid w:val="00FF428F"/>
    <w:rsid w:val="00FF43BE"/>
    <w:rsid w:val="00FF505B"/>
    <w:rsid w:val="01638754"/>
    <w:rsid w:val="019CAAD9"/>
    <w:rsid w:val="01D3E82E"/>
    <w:rsid w:val="01DB3D41"/>
    <w:rsid w:val="026FE4C9"/>
    <w:rsid w:val="02D8E5F8"/>
    <w:rsid w:val="02EC8947"/>
    <w:rsid w:val="03015A8B"/>
    <w:rsid w:val="03090AA8"/>
    <w:rsid w:val="03102DE5"/>
    <w:rsid w:val="03822256"/>
    <w:rsid w:val="0399971D"/>
    <w:rsid w:val="03C77DEC"/>
    <w:rsid w:val="03DA89C3"/>
    <w:rsid w:val="03DC4F30"/>
    <w:rsid w:val="04033127"/>
    <w:rsid w:val="041C8B5A"/>
    <w:rsid w:val="04B2BBE1"/>
    <w:rsid w:val="052C0660"/>
    <w:rsid w:val="05330A99"/>
    <w:rsid w:val="0558D111"/>
    <w:rsid w:val="0599E21C"/>
    <w:rsid w:val="05A121FF"/>
    <w:rsid w:val="05C66F64"/>
    <w:rsid w:val="05CE1F81"/>
    <w:rsid w:val="05F6623E"/>
    <w:rsid w:val="0609774A"/>
    <w:rsid w:val="060B6653"/>
    <w:rsid w:val="063B592D"/>
    <w:rsid w:val="068C92C5"/>
    <w:rsid w:val="069FD16D"/>
    <w:rsid w:val="06B95D76"/>
    <w:rsid w:val="06CD0C58"/>
    <w:rsid w:val="0705AA73"/>
    <w:rsid w:val="0709B954"/>
    <w:rsid w:val="0774A98C"/>
    <w:rsid w:val="07779EE4"/>
    <w:rsid w:val="07B80CE4"/>
    <w:rsid w:val="07BCC7A9"/>
    <w:rsid w:val="07D70A8A"/>
    <w:rsid w:val="0893345A"/>
    <w:rsid w:val="09098981"/>
    <w:rsid w:val="0921501D"/>
    <w:rsid w:val="0991E3C8"/>
    <w:rsid w:val="09BC1EC3"/>
    <w:rsid w:val="0A0115B2"/>
    <w:rsid w:val="0A24877F"/>
    <w:rsid w:val="0A30D5BB"/>
    <w:rsid w:val="0A6B1205"/>
    <w:rsid w:val="0A954DFB"/>
    <w:rsid w:val="0A9A08C0"/>
    <w:rsid w:val="0AAA84E1"/>
    <w:rsid w:val="0ACE297F"/>
    <w:rsid w:val="0AFB2701"/>
    <w:rsid w:val="0B587C04"/>
    <w:rsid w:val="0B689283"/>
    <w:rsid w:val="0B7DC969"/>
    <w:rsid w:val="0BCA7075"/>
    <w:rsid w:val="0BCE9E5A"/>
    <w:rsid w:val="0BF9849A"/>
    <w:rsid w:val="0C572B72"/>
    <w:rsid w:val="0C992D09"/>
    <w:rsid w:val="0CDDF127"/>
    <w:rsid w:val="0D22C0D8"/>
    <w:rsid w:val="0DC994BE"/>
    <w:rsid w:val="0DE9F32A"/>
    <w:rsid w:val="0E00A9DA"/>
    <w:rsid w:val="0E476731"/>
    <w:rsid w:val="0E7303ED"/>
    <w:rsid w:val="0E9FCE9E"/>
    <w:rsid w:val="0EC0B0B5"/>
    <w:rsid w:val="0EF0A38F"/>
    <w:rsid w:val="0F05DA75"/>
    <w:rsid w:val="0F1DD3E2"/>
    <w:rsid w:val="0F490AFC"/>
    <w:rsid w:val="0F76087E"/>
    <w:rsid w:val="0F8B3F64"/>
    <w:rsid w:val="0FF40DC2"/>
    <w:rsid w:val="10213E15"/>
    <w:rsid w:val="10360F59"/>
    <w:rsid w:val="104C752F"/>
    <w:rsid w:val="109AF7D3"/>
    <w:rsid w:val="1122E1E0"/>
    <w:rsid w:val="113CA0BA"/>
    <w:rsid w:val="114FDF62"/>
    <w:rsid w:val="1170C179"/>
    <w:rsid w:val="11921E62"/>
    <w:rsid w:val="11F7ECD0"/>
    <w:rsid w:val="12264C13"/>
    <w:rsid w:val="123B1D57"/>
    <w:rsid w:val="12DA7F84"/>
    <w:rsid w:val="12E6201D"/>
    <w:rsid w:val="1327C642"/>
    <w:rsid w:val="133EBA5B"/>
    <w:rsid w:val="1354C3C4"/>
    <w:rsid w:val="13A4C632"/>
    <w:rsid w:val="1414F43B"/>
    <w:rsid w:val="142EB315"/>
    <w:rsid w:val="144001B9"/>
    <w:rsid w:val="1462D3D4"/>
    <w:rsid w:val="146F54E1"/>
    <w:rsid w:val="1492F97F"/>
    <w:rsid w:val="14959D02"/>
    <w:rsid w:val="149C5263"/>
    <w:rsid w:val="14BFF701"/>
    <w:rsid w:val="15006501"/>
    <w:rsid w:val="15051FC6"/>
    <w:rsid w:val="15663E07"/>
    <w:rsid w:val="15915718"/>
    <w:rsid w:val="1603CF34"/>
    <w:rsid w:val="16208366"/>
    <w:rsid w:val="1630FF87"/>
    <w:rsid w:val="1669A83A"/>
    <w:rsid w:val="16F23552"/>
    <w:rsid w:val="1708CCFE"/>
    <w:rsid w:val="171F32D4"/>
    <w:rsid w:val="17792DD8"/>
    <w:rsid w:val="177960A9"/>
    <w:rsid w:val="17AE2378"/>
    <w:rsid w:val="17C579DA"/>
    <w:rsid w:val="184CA531"/>
    <w:rsid w:val="1870E147"/>
    <w:rsid w:val="18B0EAA0"/>
    <w:rsid w:val="18FA9C54"/>
    <w:rsid w:val="1943F3F9"/>
    <w:rsid w:val="19595318"/>
    <w:rsid w:val="19B8DDC2"/>
    <w:rsid w:val="19B90F98"/>
    <w:rsid w:val="19D10905"/>
    <w:rsid w:val="19D13BD6"/>
    <w:rsid w:val="19E60D1A"/>
    <w:rsid w:val="19ED3057"/>
    <w:rsid w:val="1A1A0FD0"/>
    <w:rsid w:val="1A8C224A"/>
    <w:rsid w:val="1AA2BAF1"/>
    <w:rsid w:val="1AE7B1E0"/>
    <w:rsid w:val="1B073331"/>
    <w:rsid w:val="1B1E3B17"/>
    <w:rsid w:val="1B29B377"/>
    <w:rsid w:val="1BDA77B9"/>
    <w:rsid w:val="1C002028"/>
    <w:rsid w:val="1C23F797"/>
    <w:rsid w:val="1C7A0CB7"/>
    <w:rsid w:val="1C7E2471"/>
    <w:rsid w:val="1C932981"/>
    <w:rsid w:val="1CD39781"/>
    <w:rsid w:val="1CD6CA42"/>
    <w:rsid w:val="1CFE7329"/>
    <w:rsid w:val="1D45BEC3"/>
    <w:rsid w:val="1D48814A"/>
    <w:rsid w:val="1DCAE649"/>
    <w:rsid w:val="1E6F3E46"/>
    <w:rsid w:val="1EAD3B94"/>
    <w:rsid w:val="1EAD6E65"/>
    <w:rsid w:val="1EE1E933"/>
    <w:rsid w:val="1EFE1085"/>
    <w:rsid w:val="1EFE4356"/>
    <w:rsid w:val="1F13476B"/>
    <w:rsid w:val="1F1F95A7"/>
    <w:rsid w:val="1F580B89"/>
    <w:rsid w:val="1FA05C77"/>
    <w:rsid w:val="1FCF5237"/>
    <w:rsid w:val="2004B5B3"/>
    <w:rsid w:val="2022D7A1"/>
    <w:rsid w:val="202E783A"/>
    <w:rsid w:val="203A93A5"/>
    <w:rsid w:val="20B9C6DE"/>
    <w:rsid w:val="20D7E769"/>
    <w:rsid w:val="20ED1E4F"/>
    <w:rsid w:val="2131E26D"/>
    <w:rsid w:val="215334BE"/>
    <w:rsid w:val="21770B32"/>
    <w:rsid w:val="218A49DA"/>
    <w:rsid w:val="21965AAD"/>
    <w:rsid w:val="21D85C44"/>
    <w:rsid w:val="21FCAE85"/>
    <w:rsid w:val="22081C4D"/>
    <w:rsid w:val="22357E76"/>
    <w:rsid w:val="224DAAB4"/>
    <w:rsid w:val="228037DC"/>
    <w:rsid w:val="22AE9624"/>
    <w:rsid w:val="22AEC8F5"/>
    <w:rsid w:val="22D2DDCD"/>
    <w:rsid w:val="2338E8A9"/>
    <w:rsid w:val="234C2751"/>
    <w:rsid w:val="24133265"/>
    <w:rsid w:val="246C45B6"/>
    <w:rsid w:val="247C5C35"/>
    <w:rsid w:val="24B38619"/>
    <w:rsid w:val="24BCA194"/>
    <w:rsid w:val="24D49B01"/>
    <w:rsid w:val="24F67B95"/>
    <w:rsid w:val="2512BF8D"/>
    <w:rsid w:val="252D5348"/>
    <w:rsid w:val="262AFBFF"/>
    <w:rsid w:val="263FCD43"/>
    <w:rsid w:val="266B9CD0"/>
    <w:rsid w:val="26A44583"/>
    <w:rsid w:val="26CF2BC3"/>
    <w:rsid w:val="27196122"/>
    <w:rsid w:val="28197156"/>
    <w:rsid w:val="283009FD"/>
    <w:rsid w:val="284540E3"/>
    <w:rsid w:val="284F8B4E"/>
    <w:rsid w:val="287DE996"/>
    <w:rsid w:val="289F3BE7"/>
    <w:rsid w:val="28EBF823"/>
    <w:rsid w:val="2918856B"/>
    <w:rsid w:val="29337430"/>
    <w:rsid w:val="29487845"/>
    <w:rsid w:val="294D330A"/>
    <w:rsid w:val="295DAF2B"/>
    <w:rsid w:val="299657DE"/>
    <w:rsid w:val="29DEA8CC"/>
    <w:rsid w:val="2A1BEF9E"/>
    <w:rsid w:val="2A7912CB"/>
    <w:rsid w:val="2B0A22EB"/>
    <w:rsid w:val="2B100CA0"/>
    <w:rsid w:val="2B419DA9"/>
    <w:rsid w:val="2BA914DE"/>
    <w:rsid w:val="2BB79663"/>
    <w:rsid w:val="2C1247E3"/>
    <w:rsid w:val="2CA063A6"/>
    <w:rsid w:val="2CD0BB27"/>
    <w:rsid w:val="2D02F775"/>
    <w:rsid w:val="2D167B64"/>
    <w:rsid w:val="2D28F0BE"/>
    <w:rsid w:val="2D532BB9"/>
    <w:rsid w:val="2D769D86"/>
    <w:rsid w:val="2D76D057"/>
    <w:rsid w:val="2D82EBC2"/>
    <w:rsid w:val="2DB7E162"/>
    <w:rsid w:val="2DCF6A95"/>
    <w:rsid w:val="2DEEB915"/>
    <w:rsid w:val="2E146184"/>
    <w:rsid w:val="2E1D4A2E"/>
    <w:rsid w:val="2E60AD86"/>
    <w:rsid w:val="2F00051B"/>
    <w:rsid w:val="2F045A3E"/>
    <w:rsid w:val="2F1C867C"/>
    <w:rsid w:val="2FEB4310"/>
    <w:rsid w:val="3054116E"/>
    <w:rsid w:val="307F7B59"/>
    <w:rsid w:val="30B133A0"/>
    <w:rsid w:val="30C17CF0"/>
    <w:rsid w:val="30C1AFC1"/>
    <w:rsid w:val="30CA14C0"/>
    <w:rsid w:val="313B217E"/>
    <w:rsid w:val="3152BFE1"/>
    <w:rsid w:val="3166BD3F"/>
    <w:rsid w:val="316A6874"/>
    <w:rsid w:val="31B49DD3"/>
    <w:rsid w:val="31F4D9FD"/>
    <w:rsid w:val="31FBDE36"/>
    <w:rsid w:val="326FB718"/>
    <w:rsid w:val="32B80806"/>
    <w:rsid w:val="32C81E85"/>
    <w:rsid w:val="32E0882C"/>
    <w:rsid w:val="33570F29"/>
    <w:rsid w:val="338691C9"/>
    <w:rsid w:val="339C0618"/>
    <w:rsid w:val="33AD3F8C"/>
    <w:rsid w:val="33BE0C87"/>
    <w:rsid w:val="33D4A433"/>
    <w:rsid w:val="33EC6ACF"/>
    <w:rsid w:val="3474F7E7"/>
    <w:rsid w:val="348E84EB"/>
    <w:rsid w:val="34A1F569"/>
    <w:rsid w:val="34A6E2FF"/>
    <w:rsid w:val="34B6F97E"/>
    <w:rsid w:val="34E43469"/>
    <w:rsid w:val="35080140"/>
    <w:rsid w:val="354D2A05"/>
    <w:rsid w:val="3561C973"/>
    <w:rsid w:val="35655643"/>
    <w:rsid w:val="3578621A"/>
    <w:rsid w:val="3597E36B"/>
    <w:rsid w:val="36383624"/>
    <w:rsid w:val="367909C6"/>
    <w:rsid w:val="3690D062"/>
    <w:rsid w:val="369F51E7"/>
    <w:rsid w:val="36BDCDE4"/>
    <w:rsid w:val="36E1A553"/>
    <w:rsid w:val="373BA057"/>
    <w:rsid w:val="3753CB9A"/>
    <w:rsid w:val="3768D0AA"/>
    <w:rsid w:val="377DA1EE"/>
    <w:rsid w:val="3780C91C"/>
    <w:rsid w:val="3798F55A"/>
    <w:rsid w:val="37B4E9DB"/>
    <w:rsid w:val="37D93184"/>
    <w:rsid w:val="383431DC"/>
    <w:rsid w:val="385735CD"/>
    <w:rsid w:val="386AA746"/>
    <w:rsid w:val="386F620B"/>
    <w:rsid w:val="3915DBE2"/>
    <w:rsid w:val="396BEEA4"/>
    <w:rsid w:val="3972996D"/>
    <w:rsid w:val="3983158E"/>
    <w:rsid w:val="39EBB11B"/>
    <w:rsid w:val="3A310CB1"/>
    <w:rsid w:val="3A444B59"/>
    <w:rsid w:val="3A8B07B5"/>
    <w:rsid w:val="3AB37D43"/>
    <w:rsid w:val="3ABEF5A3"/>
    <w:rsid w:val="3AEC25F6"/>
    <w:rsid w:val="3B00397F"/>
    <w:rsid w:val="3B1C7D77"/>
    <w:rsid w:val="3B2FBC1F"/>
    <w:rsid w:val="3B3476E4"/>
    <w:rsid w:val="3B6897A3"/>
    <w:rsid w:val="3BB74185"/>
    <w:rsid w:val="3C1205D7"/>
    <w:rsid w:val="3C36F7CA"/>
    <w:rsid w:val="3C37E117"/>
    <w:rsid w:val="3C5D2E7C"/>
    <w:rsid w:val="3CA51AC3"/>
    <w:rsid w:val="3CDB00EF"/>
    <w:rsid w:val="3CF6545B"/>
    <w:rsid w:val="3D0B259F"/>
    <w:rsid w:val="3D4CF560"/>
    <w:rsid w:val="3EE497DC"/>
    <w:rsid w:val="3EF99BF1"/>
    <w:rsid w:val="3F464D95"/>
    <w:rsid w:val="3F4D51CE"/>
    <w:rsid w:val="3F6A6D05"/>
    <w:rsid w:val="3F8B11B3"/>
    <w:rsid w:val="3FE37920"/>
    <w:rsid w:val="3FE866B6"/>
    <w:rsid w:val="40156438"/>
    <w:rsid w:val="4028E049"/>
    <w:rsid w:val="406DD738"/>
    <w:rsid w:val="411CFC50"/>
    <w:rsid w:val="4134C2EC"/>
    <w:rsid w:val="41A6B75D"/>
    <w:rsid w:val="41BD5004"/>
    <w:rsid w:val="41FF519B"/>
    <w:rsid w:val="42655D72"/>
    <w:rsid w:val="42C0BA37"/>
    <w:rsid w:val="42D58B7B"/>
    <w:rsid w:val="42D751E3"/>
    <w:rsid w:val="42F6D334"/>
    <w:rsid w:val="43077693"/>
    <w:rsid w:val="4337696D"/>
    <w:rsid w:val="435CB6D2"/>
    <w:rsid w:val="435CE9A3"/>
    <w:rsid w:val="4429FD70"/>
    <w:rsid w:val="44335654"/>
    <w:rsid w:val="443428D7"/>
    <w:rsid w:val="443F3456"/>
    <w:rsid w:val="44C46674"/>
    <w:rsid w:val="44E11AA6"/>
    <w:rsid w:val="44E870B4"/>
    <w:rsid w:val="4509C305"/>
    <w:rsid w:val="454EC48C"/>
    <w:rsid w:val="455A3254"/>
    <w:rsid w:val="455A6525"/>
    <w:rsid w:val="45B04516"/>
    <w:rsid w:val="45C80E10"/>
    <w:rsid w:val="45D24DE3"/>
    <w:rsid w:val="45DFCA14"/>
    <w:rsid w:val="45E5B3C9"/>
    <w:rsid w:val="4634E0B7"/>
    <w:rsid w:val="468643EB"/>
    <w:rsid w:val="46B3743E"/>
    <w:rsid w:val="46B636C5"/>
    <w:rsid w:val="46CB6DAB"/>
    <w:rsid w:val="47A33B22"/>
    <w:rsid w:val="47B16298"/>
    <w:rsid w:val="47CED7DE"/>
    <w:rsid w:val="47FE97E7"/>
    <w:rsid w:val="48139BFC"/>
    <w:rsid w:val="4879A7D3"/>
    <w:rsid w:val="48A4DEED"/>
    <w:rsid w:val="48D1DC6F"/>
    <w:rsid w:val="48D24211"/>
    <w:rsid w:val="48FF3F93"/>
    <w:rsid w:val="4950465A"/>
    <w:rsid w:val="4960CD13"/>
    <w:rsid w:val="49803934"/>
    <w:rsid w:val="49904FB3"/>
    <w:rsid w:val="49AD36B6"/>
    <w:rsid w:val="4A2141CA"/>
    <w:rsid w:val="4A4EC2F7"/>
    <w:rsid w:val="4A575AC7"/>
    <w:rsid w:val="4A9874AB"/>
    <w:rsid w:val="4AE48ED7"/>
    <w:rsid w:val="4B6A2697"/>
    <w:rsid w:val="4BA3021B"/>
    <w:rsid w:val="4C065603"/>
    <w:rsid w:val="4C09188A"/>
    <w:rsid w:val="4C858A37"/>
    <w:rsid w:val="4C9F4911"/>
    <w:rsid w:val="4CC78BCE"/>
    <w:rsid w:val="4CD0E4B2"/>
    <w:rsid w:val="4CF4BC21"/>
    <w:rsid w:val="4D459112"/>
    <w:rsid w:val="4DA4C9E7"/>
    <w:rsid w:val="4E5C38F2"/>
    <w:rsid w:val="4E6222A7"/>
    <w:rsid w:val="4EC211F8"/>
    <w:rsid w:val="4EFB9087"/>
    <w:rsid w:val="4F0E72C2"/>
    <w:rsid w:val="4F2865D0"/>
    <w:rsid w:val="4F302085"/>
    <w:rsid w:val="4F4C647D"/>
    <w:rsid w:val="4F72B831"/>
    <w:rsid w:val="4F8CD378"/>
    <w:rsid w:val="4FC57C2B"/>
    <w:rsid w:val="4FF279AD"/>
    <w:rsid w:val="5013CBFE"/>
    <w:rsid w:val="503ACA9B"/>
    <w:rsid w:val="50634AC1"/>
    <w:rsid w:val="50C8B38D"/>
    <w:rsid w:val="5109F769"/>
    <w:rsid w:val="5121809C"/>
    <w:rsid w:val="5140CF1C"/>
    <w:rsid w:val="5193750D"/>
    <w:rsid w:val="51CCB538"/>
    <w:rsid w:val="51F7ED4D"/>
    <w:rsid w:val="520CBE91"/>
    <w:rsid w:val="522232E0"/>
    <w:rsid w:val="523A21B5"/>
    <w:rsid w:val="52521B22"/>
    <w:rsid w:val="529DB0A8"/>
    <w:rsid w:val="529FC7EA"/>
    <w:rsid w:val="52DC1398"/>
    <w:rsid w:val="5314E389"/>
    <w:rsid w:val="532E0BE6"/>
    <w:rsid w:val="533D5917"/>
    <w:rsid w:val="536A5699"/>
    <w:rsid w:val="5375E3C1"/>
    <w:rsid w:val="540349A7"/>
    <w:rsid w:val="5440C34A"/>
    <w:rsid w:val="548E1F38"/>
    <w:rsid w:val="549DF10F"/>
    <w:rsid w:val="54BEC793"/>
    <w:rsid w:val="54EEBA6D"/>
    <w:rsid w:val="55713597"/>
    <w:rsid w:val="55C1FFF0"/>
    <w:rsid w:val="562F6B72"/>
    <w:rsid w:val="568C9937"/>
    <w:rsid w:val="56DA3B67"/>
    <w:rsid w:val="56F0A13D"/>
    <w:rsid w:val="56F58ED3"/>
    <w:rsid w:val="5710228E"/>
    <w:rsid w:val="5726BA3A"/>
    <w:rsid w:val="57714A04"/>
    <w:rsid w:val="577799C3"/>
    <w:rsid w:val="57F40B70"/>
    <w:rsid w:val="58360D07"/>
    <w:rsid w:val="587B03F6"/>
    <w:rsid w:val="587B6998"/>
    <w:rsid w:val="589A8547"/>
    <w:rsid w:val="58A31D17"/>
    <w:rsid w:val="58B4124B"/>
    <w:rsid w:val="58B76C4A"/>
    <w:rsid w:val="5900911E"/>
    <w:rsid w:val="590CAC89"/>
    <w:rsid w:val="59188A8B"/>
    <w:rsid w:val="597EAB92"/>
    <w:rsid w:val="59CDE254"/>
    <w:rsid w:val="5A0234E9"/>
    <w:rsid w:val="5A48F240"/>
    <w:rsid w:val="5A4FF679"/>
    <w:rsid w:val="5ACFB7F5"/>
    <w:rsid w:val="5AF22E9E"/>
    <w:rsid w:val="5B915267"/>
    <w:rsid w:val="5BA97EA5"/>
    <w:rsid w:val="5BC17812"/>
    <w:rsid w:val="5C2BBC66"/>
    <w:rsid w:val="5C37498E"/>
    <w:rsid w:val="5C67F1E9"/>
    <w:rsid w:val="5C7878A2"/>
    <w:rsid w:val="5CB5B4DC"/>
    <w:rsid w:val="5CBD6F91"/>
    <w:rsid w:val="5CBFF4AF"/>
    <w:rsid w:val="5CD52B95"/>
    <w:rsid w:val="5D0E0719"/>
    <w:rsid w:val="5DB0203A"/>
    <w:rsid w:val="5DC819A7"/>
    <w:rsid w:val="5E8365BD"/>
    <w:rsid w:val="5E892739"/>
    <w:rsid w:val="5E97090C"/>
    <w:rsid w:val="5E9B5E2F"/>
    <w:rsid w:val="5F41735F"/>
    <w:rsid w:val="5F824701"/>
    <w:rsid w:val="5F94F766"/>
    <w:rsid w:val="5F9EC862"/>
    <w:rsid w:val="60454334"/>
    <w:rsid w:val="60478115"/>
    <w:rsid w:val="60486A62"/>
    <w:rsid w:val="60753513"/>
    <w:rsid w:val="607567E4"/>
    <w:rsid w:val="608873BB"/>
    <w:rsid w:val="6148AC6C"/>
    <w:rsid w:val="61789F46"/>
    <w:rsid w:val="627BD6A8"/>
    <w:rsid w:val="62BC830C"/>
    <w:rsid w:val="62D149B8"/>
    <w:rsid w:val="62F5EA75"/>
    <w:rsid w:val="630A580D"/>
    <w:rsid w:val="637AF650"/>
    <w:rsid w:val="63F17D4D"/>
    <w:rsid w:val="6425ED83"/>
    <w:rsid w:val="646AB1A1"/>
    <w:rsid w:val="646BE091"/>
    <w:rsid w:val="647B2DC2"/>
    <w:rsid w:val="647DF049"/>
    <w:rsid w:val="649D719A"/>
    <w:rsid w:val="64CC02B3"/>
    <w:rsid w:val="65562267"/>
    <w:rsid w:val="657E6524"/>
    <w:rsid w:val="65917A30"/>
    <w:rsid w:val="65A9739D"/>
    <w:rsid w:val="65AE9567"/>
    <w:rsid w:val="65CF3A15"/>
    <w:rsid w:val="65CF6CE6"/>
    <w:rsid w:val="66C6F917"/>
    <w:rsid w:val="66F4C91C"/>
    <w:rsid w:val="67042AB9"/>
    <w:rsid w:val="670BF006"/>
    <w:rsid w:val="6718FBFD"/>
    <w:rsid w:val="672FF94B"/>
    <w:rsid w:val="6747F2B8"/>
    <w:rsid w:val="6774F03A"/>
    <w:rsid w:val="682BB361"/>
    <w:rsid w:val="683A86BB"/>
    <w:rsid w:val="6843DF9F"/>
    <w:rsid w:val="685CAB8F"/>
    <w:rsid w:val="68AC7B2C"/>
    <w:rsid w:val="68E0AFB8"/>
    <w:rsid w:val="6905156A"/>
    <w:rsid w:val="692463EA"/>
    <w:rsid w:val="694B9EF5"/>
    <w:rsid w:val="697709DB"/>
    <w:rsid w:val="697DDB43"/>
    <w:rsid w:val="6A084CCC"/>
    <w:rsid w:val="6A0D0791"/>
    <w:rsid w:val="6AAE93D2"/>
    <w:rsid w:val="6B08F478"/>
    <w:rsid w:val="6B14D27A"/>
    <w:rsid w:val="6B2C9916"/>
    <w:rsid w:val="6B65B203"/>
    <w:rsid w:val="6B92ECEE"/>
    <w:rsid w:val="6B9E8D87"/>
    <w:rsid w:val="6BCA2A43"/>
    <w:rsid w:val="6BF6F4F4"/>
    <w:rsid w:val="6C13DBF7"/>
    <w:rsid w:val="6CA1F7BA"/>
    <w:rsid w:val="6CA25C61"/>
    <w:rsid w:val="6CCD9476"/>
    <w:rsid w:val="6CCEF53C"/>
    <w:rsid w:val="6CE7207F"/>
    <w:rsid w:val="6CFF4CBD"/>
    <w:rsid w:val="6D1B413E"/>
    <w:rsid w:val="6E06E4D5"/>
    <w:rsid w:val="6E130040"/>
    <w:rsid w:val="6E3FCAF1"/>
    <w:rsid w:val="6E40085A"/>
    <w:rsid w:val="6E63D531"/>
    <w:rsid w:val="6E852782"/>
    <w:rsid w:val="6F224875"/>
    <w:rsid w:val="6F2E6E78"/>
    <w:rsid w:val="6FC46196"/>
    <w:rsid w:val="6FD7A03E"/>
    <w:rsid w:val="6FECD724"/>
    <w:rsid w:val="7004DB29"/>
    <w:rsid w:val="70148AA3"/>
    <w:rsid w:val="707DE744"/>
    <w:rsid w:val="70FBEC88"/>
    <w:rsid w:val="7155E78C"/>
    <w:rsid w:val="71624060"/>
    <w:rsid w:val="716DAE28"/>
    <w:rsid w:val="71B438AE"/>
    <w:rsid w:val="71C67B37"/>
    <w:rsid w:val="724DA68E"/>
    <w:rsid w:val="727A713F"/>
    <w:rsid w:val="72B34CC3"/>
    <w:rsid w:val="72B673F1"/>
    <w:rsid w:val="72C6F012"/>
    <w:rsid w:val="72C72D7B"/>
    <w:rsid w:val="72EBA49C"/>
    <w:rsid w:val="72F4C017"/>
    <w:rsid w:val="73179232"/>
    <w:rsid w:val="7374E735"/>
    <w:rsid w:val="73AAD8F4"/>
    <w:rsid w:val="73B6B6F6"/>
    <w:rsid w:val="73E6DBA6"/>
    <w:rsid w:val="745C0D70"/>
    <w:rsid w:val="747363D2"/>
    <w:rsid w:val="74785168"/>
    <w:rsid w:val="74A51C19"/>
    <w:rsid w:val="74FCCE05"/>
    <w:rsid w:val="758C04EB"/>
    <w:rsid w:val="75A43129"/>
    <w:rsid w:val="75A55F1E"/>
    <w:rsid w:val="762E299F"/>
    <w:rsid w:val="7652284C"/>
    <w:rsid w:val="767F25CE"/>
    <w:rsid w:val="768353B3"/>
    <w:rsid w:val="7693F712"/>
    <w:rsid w:val="769B1A4F"/>
    <w:rsid w:val="76D4333C"/>
    <w:rsid w:val="772FCB0C"/>
    <w:rsid w:val="773193D2"/>
    <w:rsid w:val="7738AB7C"/>
    <w:rsid w:val="773A0C42"/>
    <w:rsid w:val="7770263A"/>
    <w:rsid w:val="7786BDE6"/>
    <w:rsid w:val="77D79D6F"/>
    <w:rsid w:val="77F00716"/>
    <w:rsid w:val="7810DD9A"/>
    <w:rsid w:val="782A6A9E"/>
    <w:rsid w:val="786D9B25"/>
    <w:rsid w:val="786DCDF6"/>
    <w:rsid w:val="7882A035"/>
    <w:rsid w:val="78A22186"/>
    <w:rsid w:val="78AE0A20"/>
    <w:rsid w:val="78B9E822"/>
    <w:rsid w:val="78DB07A2"/>
    <w:rsid w:val="78DC6868"/>
    <w:rsid w:val="7913E326"/>
    <w:rsid w:val="791415F7"/>
    <w:rsid w:val="7927F6AF"/>
    <w:rsid w:val="796C4A93"/>
    <w:rsid w:val="79785B66"/>
    <w:rsid w:val="79BD5255"/>
    <w:rsid w:val="79D2566A"/>
    <w:rsid w:val="7A04ECC7"/>
    <w:rsid w:val="7A2ABDD7"/>
    <w:rsid w:val="7A2B60E2"/>
    <w:rsid w:val="7A63721D"/>
    <w:rsid w:val="7A63995B"/>
    <w:rsid w:val="7A78D041"/>
    <w:rsid w:val="7A9C2663"/>
    <w:rsid w:val="7AC9AFCA"/>
    <w:rsid w:val="7B5B585D"/>
    <w:rsid w:val="7B69A711"/>
    <w:rsid w:val="7B7351CA"/>
    <w:rsid w:val="7B735C62"/>
    <w:rsid w:val="7B863405"/>
    <w:rsid w:val="7BAC2D4E"/>
    <w:rsid w:val="7BCD7F9F"/>
    <w:rsid w:val="7BF5331E"/>
    <w:rsid w:val="7C05F581"/>
    <w:rsid w:val="7C3C0F79"/>
    <w:rsid w:val="7C6AA092"/>
    <w:rsid w:val="7CDA7DC1"/>
    <w:rsid w:val="7CDC6232"/>
    <w:rsid w:val="7CE87D9D"/>
    <w:rsid w:val="7D1FF85B"/>
    <w:rsid w:val="7D4E8974"/>
    <w:rsid w:val="7D828B2F"/>
    <w:rsid w:val="7DBC27C7"/>
    <w:rsid w:val="7E203A65"/>
    <w:rsid w:val="7E3833D2"/>
    <w:rsid w:val="7E4444A5"/>
    <w:rsid w:val="7E4D6AB8"/>
    <w:rsid w:val="7E656EBD"/>
    <w:rsid w:val="7E8C8127"/>
    <w:rsid w:val="7EFB61DB"/>
    <w:rsid w:val="7F25382F"/>
    <w:rsid w:val="7F285F5D"/>
    <w:rsid w:val="7F555CDF"/>
    <w:rsid w:val="7FC2D3F4"/>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C21EB0"/>
  <w15:docId w15:val="{85CE0B0A-FAD4-4472-A08C-CE6FA15D7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styleId="UnresolvedMention">
    <w:name w:val="Unresolved Mention"/>
    <w:basedOn w:val="DefaultParagraphFont"/>
    <w:uiPriority w:val="99"/>
    <w:semiHidden/>
    <w:unhideWhenUsed/>
    <w:rsid w:val="00AE53AC"/>
    <w:rPr>
      <w:color w:val="605E5C"/>
      <w:shd w:val="clear" w:color="auto" w:fill="E1DFDD"/>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1F3553"/>
    <w:pPr>
      <w:jc w:val="left"/>
    </w:pPr>
    <w:rPr>
      <w:b/>
      <w:bCs/>
      <w:color w:val="000000" w:themeColor="tex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BookTitle1">
    <w:name w:val="Book Title1"/>
    <w:basedOn w:val="DefaultParagraphFont"/>
    <w:uiPriority w:val="1"/>
    <w:qFormat/>
    <w:rsid w:val="00EC4A70"/>
    <w:rPr>
      <w:color w:val="auto"/>
      <w:bdr w:val="none" w:sz="0" w:space="0" w:color="auto"/>
      <w:shd w:val="clear" w:color="auto" w:fill="auto"/>
    </w:rPr>
  </w:style>
  <w:style w:type="paragraph" w:customStyle="1" w:styleId="TOC11">
    <w:name w:val="TOC 11"/>
    <w:basedOn w:val="Normal"/>
    <w:qFormat/>
    <w:rsid w:val="00EC4A70"/>
  </w:style>
  <w:style w:type="paragraph" w:customStyle="1" w:styleId="TOC21">
    <w:name w:val="TOC 21"/>
    <w:basedOn w:val="Normal"/>
    <w:qFormat/>
    <w:rsid w:val="00EC4A70"/>
  </w:style>
  <w:style w:type="paragraph" w:customStyle="1" w:styleId="TOC31">
    <w:name w:val="TOC 31"/>
    <w:basedOn w:val="Normal"/>
    <w:qFormat/>
    <w:rsid w:val="00EC4A70"/>
  </w:style>
  <w:style w:type="paragraph" w:customStyle="1" w:styleId="TOC41">
    <w:name w:val="TOC 41"/>
    <w:basedOn w:val="Normal"/>
    <w:qFormat/>
    <w:rsid w:val="00EC4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54950967">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22213404">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58933120">
      <w:bodyDiv w:val="1"/>
      <w:marLeft w:val="0"/>
      <w:marRight w:val="0"/>
      <w:marTop w:val="0"/>
      <w:marBottom w:val="0"/>
      <w:divBdr>
        <w:top w:val="none" w:sz="0" w:space="0" w:color="auto"/>
        <w:left w:val="none" w:sz="0" w:space="0" w:color="auto"/>
        <w:bottom w:val="none" w:sz="0" w:space="0" w:color="auto"/>
        <w:right w:val="none" w:sz="0" w:space="0" w:color="auto"/>
      </w:divBdr>
      <w:divsChild>
        <w:div w:id="843587731">
          <w:marLeft w:val="0"/>
          <w:marRight w:val="0"/>
          <w:marTop w:val="0"/>
          <w:marBottom w:val="0"/>
          <w:divBdr>
            <w:top w:val="none" w:sz="0" w:space="0" w:color="auto"/>
            <w:left w:val="none" w:sz="0" w:space="0" w:color="auto"/>
            <w:bottom w:val="none" w:sz="0" w:space="0" w:color="auto"/>
            <w:right w:val="none" w:sz="0" w:space="0" w:color="auto"/>
          </w:divBdr>
          <w:divsChild>
            <w:div w:id="1445659683">
              <w:marLeft w:val="0"/>
              <w:marRight w:val="0"/>
              <w:marTop w:val="0"/>
              <w:marBottom w:val="0"/>
              <w:divBdr>
                <w:top w:val="none" w:sz="0" w:space="0" w:color="auto"/>
                <w:left w:val="none" w:sz="0" w:space="0" w:color="auto"/>
                <w:bottom w:val="none" w:sz="0" w:space="0" w:color="auto"/>
                <w:right w:val="none" w:sz="0" w:space="0" w:color="auto"/>
              </w:divBdr>
            </w:div>
            <w:div w:id="1073697045">
              <w:marLeft w:val="0"/>
              <w:marRight w:val="0"/>
              <w:marTop w:val="0"/>
              <w:marBottom w:val="0"/>
              <w:divBdr>
                <w:top w:val="none" w:sz="0" w:space="0" w:color="auto"/>
                <w:left w:val="none" w:sz="0" w:space="0" w:color="auto"/>
                <w:bottom w:val="none" w:sz="0" w:space="0" w:color="auto"/>
                <w:right w:val="none" w:sz="0" w:space="0" w:color="auto"/>
              </w:divBdr>
            </w:div>
            <w:div w:id="907157348">
              <w:marLeft w:val="0"/>
              <w:marRight w:val="0"/>
              <w:marTop w:val="0"/>
              <w:marBottom w:val="0"/>
              <w:divBdr>
                <w:top w:val="none" w:sz="0" w:space="0" w:color="auto"/>
                <w:left w:val="none" w:sz="0" w:space="0" w:color="auto"/>
                <w:bottom w:val="none" w:sz="0" w:space="0" w:color="auto"/>
                <w:right w:val="none" w:sz="0" w:space="0" w:color="auto"/>
              </w:divBdr>
            </w:div>
            <w:div w:id="1094328466">
              <w:marLeft w:val="0"/>
              <w:marRight w:val="0"/>
              <w:marTop w:val="0"/>
              <w:marBottom w:val="0"/>
              <w:divBdr>
                <w:top w:val="none" w:sz="0" w:space="0" w:color="auto"/>
                <w:left w:val="none" w:sz="0" w:space="0" w:color="auto"/>
                <w:bottom w:val="none" w:sz="0" w:space="0" w:color="auto"/>
                <w:right w:val="none" w:sz="0" w:space="0" w:color="auto"/>
              </w:divBdr>
            </w:div>
            <w:div w:id="504711424">
              <w:marLeft w:val="0"/>
              <w:marRight w:val="0"/>
              <w:marTop w:val="0"/>
              <w:marBottom w:val="0"/>
              <w:divBdr>
                <w:top w:val="none" w:sz="0" w:space="0" w:color="auto"/>
                <w:left w:val="none" w:sz="0" w:space="0" w:color="auto"/>
                <w:bottom w:val="none" w:sz="0" w:space="0" w:color="auto"/>
                <w:right w:val="none" w:sz="0" w:space="0" w:color="auto"/>
              </w:divBdr>
            </w:div>
            <w:div w:id="416175886">
              <w:marLeft w:val="0"/>
              <w:marRight w:val="0"/>
              <w:marTop w:val="0"/>
              <w:marBottom w:val="0"/>
              <w:divBdr>
                <w:top w:val="none" w:sz="0" w:space="0" w:color="auto"/>
                <w:left w:val="none" w:sz="0" w:space="0" w:color="auto"/>
                <w:bottom w:val="none" w:sz="0" w:space="0" w:color="auto"/>
                <w:right w:val="none" w:sz="0" w:space="0" w:color="auto"/>
              </w:divBdr>
            </w:div>
            <w:div w:id="1592740043">
              <w:marLeft w:val="0"/>
              <w:marRight w:val="0"/>
              <w:marTop w:val="0"/>
              <w:marBottom w:val="0"/>
              <w:divBdr>
                <w:top w:val="none" w:sz="0" w:space="0" w:color="auto"/>
                <w:left w:val="none" w:sz="0" w:space="0" w:color="auto"/>
                <w:bottom w:val="none" w:sz="0" w:space="0" w:color="auto"/>
                <w:right w:val="none" w:sz="0" w:space="0" w:color="auto"/>
              </w:divBdr>
            </w:div>
            <w:div w:id="602997037">
              <w:marLeft w:val="0"/>
              <w:marRight w:val="0"/>
              <w:marTop w:val="0"/>
              <w:marBottom w:val="0"/>
              <w:divBdr>
                <w:top w:val="none" w:sz="0" w:space="0" w:color="auto"/>
                <w:left w:val="none" w:sz="0" w:space="0" w:color="auto"/>
                <w:bottom w:val="none" w:sz="0" w:space="0" w:color="auto"/>
                <w:right w:val="none" w:sz="0" w:space="0" w:color="auto"/>
              </w:divBdr>
            </w:div>
            <w:div w:id="663705247">
              <w:marLeft w:val="0"/>
              <w:marRight w:val="0"/>
              <w:marTop w:val="0"/>
              <w:marBottom w:val="0"/>
              <w:divBdr>
                <w:top w:val="none" w:sz="0" w:space="0" w:color="auto"/>
                <w:left w:val="none" w:sz="0" w:space="0" w:color="auto"/>
                <w:bottom w:val="none" w:sz="0" w:space="0" w:color="auto"/>
                <w:right w:val="none" w:sz="0" w:space="0" w:color="auto"/>
              </w:divBdr>
            </w:div>
            <w:div w:id="823544532">
              <w:marLeft w:val="0"/>
              <w:marRight w:val="0"/>
              <w:marTop w:val="0"/>
              <w:marBottom w:val="0"/>
              <w:divBdr>
                <w:top w:val="none" w:sz="0" w:space="0" w:color="auto"/>
                <w:left w:val="none" w:sz="0" w:space="0" w:color="auto"/>
                <w:bottom w:val="none" w:sz="0" w:space="0" w:color="auto"/>
                <w:right w:val="none" w:sz="0" w:space="0" w:color="auto"/>
              </w:divBdr>
            </w:div>
            <w:div w:id="1373189389">
              <w:marLeft w:val="0"/>
              <w:marRight w:val="0"/>
              <w:marTop w:val="0"/>
              <w:marBottom w:val="0"/>
              <w:divBdr>
                <w:top w:val="none" w:sz="0" w:space="0" w:color="auto"/>
                <w:left w:val="none" w:sz="0" w:space="0" w:color="auto"/>
                <w:bottom w:val="none" w:sz="0" w:space="0" w:color="auto"/>
                <w:right w:val="none" w:sz="0" w:space="0" w:color="auto"/>
              </w:divBdr>
            </w:div>
            <w:div w:id="1182937678">
              <w:marLeft w:val="0"/>
              <w:marRight w:val="0"/>
              <w:marTop w:val="0"/>
              <w:marBottom w:val="0"/>
              <w:divBdr>
                <w:top w:val="none" w:sz="0" w:space="0" w:color="auto"/>
                <w:left w:val="none" w:sz="0" w:space="0" w:color="auto"/>
                <w:bottom w:val="none" w:sz="0" w:space="0" w:color="auto"/>
                <w:right w:val="none" w:sz="0" w:space="0" w:color="auto"/>
              </w:divBdr>
            </w:div>
            <w:div w:id="1646396690">
              <w:marLeft w:val="0"/>
              <w:marRight w:val="0"/>
              <w:marTop w:val="0"/>
              <w:marBottom w:val="0"/>
              <w:divBdr>
                <w:top w:val="none" w:sz="0" w:space="0" w:color="auto"/>
                <w:left w:val="none" w:sz="0" w:space="0" w:color="auto"/>
                <w:bottom w:val="none" w:sz="0" w:space="0" w:color="auto"/>
                <w:right w:val="none" w:sz="0" w:space="0" w:color="auto"/>
              </w:divBdr>
            </w:div>
            <w:div w:id="538470238">
              <w:marLeft w:val="0"/>
              <w:marRight w:val="0"/>
              <w:marTop w:val="0"/>
              <w:marBottom w:val="0"/>
              <w:divBdr>
                <w:top w:val="none" w:sz="0" w:space="0" w:color="auto"/>
                <w:left w:val="none" w:sz="0" w:space="0" w:color="auto"/>
                <w:bottom w:val="none" w:sz="0" w:space="0" w:color="auto"/>
                <w:right w:val="none" w:sz="0" w:space="0" w:color="auto"/>
              </w:divBdr>
            </w:div>
            <w:div w:id="777414708">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683477144">
              <w:marLeft w:val="0"/>
              <w:marRight w:val="0"/>
              <w:marTop w:val="0"/>
              <w:marBottom w:val="0"/>
              <w:divBdr>
                <w:top w:val="none" w:sz="0" w:space="0" w:color="auto"/>
                <w:left w:val="none" w:sz="0" w:space="0" w:color="auto"/>
                <w:bottom w:val="none" w:sz="0" w:space="0" w:color="auto"/>
                <w:right w:val="none" w:sz="0" w:space="0" w:color="auto"/>
              </w:divBdr>
            </w:div>
            <w:div w:id="1287350707">
              <w:marLeft w:val="0"/>
              <w:marRight w:val="0"/>
              <w:marTop w:val="0"/>
              <w:marBottom w:val="0"/>
              <w:divBdr>
                <w:top w:val="none" w:sz="0" w:space="0" w:color="auto"/>
                <w:left w:val="none" w:sz="0" w:space="0" w:color="auto"/>
                <w:bottom w:val="none" w:sz="0" w:space="0" w:color="auto"/>
                <w:right w:val="none" w:sz="0" w:space="0" w:color="auto"/>
              </w:divBdr>
            </w:div>
            <w:div w:id="625090078">
              <w:marLeft w:val="0"/>
              <w:marRight w:val="0"/>
              <w:marTop w:val="0"/>
              <w:marBottom w:val="0"/>
              <w:divBdr>
                <w:top w:val="none" w:sz="0" w:space="0" w:color="auto"/>
                <w:left w:val="none" w:sz="0" w:space="0" w:color="auto"/>
                <w:bottom w:val="none" w:sz="0" w:space="0" w:color="auto"/>
                <w:right w:val="none" w:sz="0" w:space="0" w:color="auto"/>
              </w:divBdr>
            </w:div>
            <w:div w:id="1990210056">
              <w:marLeft w:val="0"/>
              <w:marRight w:val="0"/>
              <w:marTop w:val="0"/>
              <w:marBottom w:val="0"/>
              <w:divBdr>
                <w:top w:val="none" w:sz="0" w:space="0" w:color="auto"/>
                <w:left w:val="none" w:sz="0" w:space="0" w:color="auto"/>
                <w:bottom w:val="none" w:sz="0" w:space="0" w:color="auto"/>
                <w:right w:val="none" w:sz="0" w:space="0" w:color="auto"/>
              </w:divBdr>
            </w:div>
            <w:div w:id="1681614956">
              <w:marLeft w:val="0"/>
              <w:marRight w:val="0"/>
              <w:marTop w:val="0"/>
              <w:marBottom w:val="0"/>
              <w:divBdr>
                <w:top w:val="none" w:sz="0" w:space="0" w:color="auto"/>
                <w:left w:val="none" w:sz="0" w:space="0" w:color="auto"/>
                <w:bottom w:val="none" w:sz="0" w:space="0" w:color="auto"/>
                <w:right w:val="none" w:sz="0" w:space="0" w:color="auto"/>
              </w:divBdr>
            </w:div>
            <w:div w:id="218173101">
              <w:marLeft w:val="0"/>
              <w:marRight w:val="0"/>
              <w:marTop w:val="0"/>
              <w:marBottom w:val="0"/>
              <w:divBdr>
                <w:top w:val="none" w:sz="0" w:space="0" w:color="auto"/>
                <w:left w:val="none" w:sz="0" w:space="0" w:color="auto"/>
                <w:bottom w:val="none" w:sz="0" w:space="0" w:color="auto"/>
                <w:right w:val="none" w:sz="0" w:space="0" w:color="auto"/>
              </w:divBdr>
            </w:div>
            <w:div w:id="177891511">
              <w:marLeft w:val="0"/>
              <w:marRight w:val="0"/>
              <w:marTop w:val="0"/>
              <w:marBottom w:val="0"/>
              <w:divBdr>
                <w:top w:val="none" w:sz="0" w:space="0" w:color="auto"/>
                <w:left w:val="none" w:sz="0" w:space="0" w:color="auto"/>
                <w:bottom w:val="none" w:sz="0" w:space="0" w:color="auto"/>
                <w:right w:val="none" w:sz="0" w:space="0" w:color="auto"/>
              </w:divBdr>
            </w:div>
            <w:div w:id="1310208612">
              <w:marLeft w:val="0"/>
              <w:marRight w:val="0"/>
              <w:marTop w:val="0"/>
              <w:marBottom w:val="0"/>
              <w:divBdr>
                <w:top w:val="none" w:sz="0" w:space="0" w:color="auto"/>
                <w:left w:val="none" w:sz="0" w:space="0" w:color="auto"/>
                <w:bottom w:val="none" w:sz="0" w:space="0" w:color="auto"/>
                <w:right w:val="none" w:sz="0" w:space="0" w:color="auto"/>
              </w:divBdr>
            </w:div>
            <w:div w:id="904800302">
              <w:marLeft w:val="0"/>
              <w:marRight w:val="0"/>
              <w:marTop w:val="0"/>
              <w:marBottom w:val="0"/>
              <w:divBdr>
                <w:top w:val="none" w:sz="0" w:space="0" w:color="auto"/>
                <w:left w:val="none" w:sz="0" w:space="0" w:color="auto"/>
                <w:bottom w:val="none" w:sz="0" w:space="0" w:color="auto"/>
                <w:right w:val="none" w:sz="0" w:space="0" w:color="auto"/>
              </w:divBdr>
            </w:div>
            <w:div w:id="1949697830">
              <w:marLeft w:val="0"/>
              <w:marRight w:val="0"/>
              <w:marTop w:val="0"/>
              <w:marBottom w:val="0"/>
              <w:divBdr>
                <w:top w:val="none" w:sz="0" w:space="0" w:color="auto"/>
                <w:left w:val="none" w:sz="0" w:space="0" w:color="auto"/>
                <w:bottom w:val="none" w:sz="0" w:space="0" w:color="auto"/>
                <w:right w:val="none" w:sz="0" w:space="0" w:color="auto"/>
              </w:divBdr>
            </w:div>
            <w:div w:id="1015889288">
              <w:marLeft w:val="0"/>
              <w:marRight w:val="0"/>
              <w:marTop w:val="0"/>
              <w:marBottom w:val="0"/>
              <w:divBdr>
                <w:top w:val="none" w:sz="0" w:space="0" w:color="auto"/>
                <w:left w:val="none" w:sz="0" w:space="0" w:color="auto"/>
                <w:bottom w:val="none" w:sz="0" w:space="0" w:color="auto"/>
                <w:right w:val="none" w:sz="0" w:space="0" w:color="auto"/>
              </w:divBdr>
            </w:div>
            <w:div w:id="579489602">
              <w:marLeft w:val="0"/>
              <w:marRight w:val="0"/>
              <w:marTop w:val="0"/>
              <w:marBottom w:val="0"/>
              <w:divBdr>
                <w:top w:val="none" w:sz="0" w:space="0" w:color="auto"/>
                <w:left w:val="none" w:sz="0" w:space="0" w:color="auto"/>
                <w:bottom w:val="none" w:sz="0" w:space="0" w:color="auto"/>
                <w:right w:val="none" w:sz="0" w:space="0" w:color="auto"/>
              </w:divBdr>
            </w:div>
            <w:div w:id="645209056">
              <w:marLeft w:val="0"/>
              <w:marRight w:val="0"/>
              <w:marTop w:val="0"/>
              <w:marBottom w:val="0"/>
              <w:divBdr>
                <w:top w:val="none" w:sz="0" w:space="0" w:color="auto"/>
                <w:left w:val="none" w:sz="0" w:space="0" w:color="auto"/>
                <w:bottom w:val="none" w:sz="0" w:space="0" w:color="auto"/>
                <w:right w:val="none" w:sz="0" w:space="0" w:color="auto"/>
              </w:divBdr>
            </w:div>
            <w:div w:id="1817793302">
              <w:marLeft w:val="0"/>
              <w:marRight w:val="0"/>
              <w:marTop w:val="0"/>
              <w:marBottom w:val="0"/>
              <w:divBdr>
                <w:top w:val="none" w:sz="0" w:space="0" w:color="auto"/>
                <w:left w:val="none" w:sz="0" w:space="0" w:color="auto"/>
                <w:bottom w:val="none" w:sz="0" w:space="0" w:color="auto"/>
                <w:right w:val="none" w:sz="0" w:space="0" w:color="auto"/>
              </w:divBdr>
            </w:div>
            <w:div w:id="562830990">
              <w:marLeft w:val="0"/>
              <w:marRight w:val="0"/>
              <w:marTop w:val="0"/>
              <w:marBottom w:val="0"/>
              <w:divBdr>
                <w:top w:val="none" w:sz="0" w:space="0" w:color="auto"/>
                <w:left w:val="none" w:sz="0" w:space="0" w:color="auto"/>
                <w:bottom w:val="none" w:sz="0" w:space="0" w:color="auto"/>
                <w:right w:val="none" w:sz="0" w:space="0" w:color="auto"/>
              </w:divBdr>
            </w:div>
            <w:div w:id="1343699113">
              <w:marLeft w:val="0"/>
              <w:marRight w:val="0"/>
              <w:marTop w:val="0"/>
              <w:marBottom w:val="0"/>
              <w:divBdr>
                <w:top w:val="none" w:sz="0" w:space="0" w:color="auto"/>
                <w:left w:val="none" w:sz="0" w:space="0" w:color="auto"/>
                <w:bottom w:val="none" w:sz="0" w:space="0" w:color="auto"/>
                <w:right w:val="none" w:sz="0" w:space="0" w:color="auto"/>
              </w:divBdr>
            </w:div>
            <w:div w:id="1141727607">
              <w:marLeft w:val="0"/>
              <w:marRight w:val="0"/>
              <w:marTop w:val="0"/>
              <w:marBottom w:val="0"/>
              <w:divBdr>
                <w:top w:val="none" w:sz="0" w:space="0" w:color="auto"/>
                <w:left w:val="none" w:sz="0" w:space="0" w:color="auto"/>
                <w:bottom w:val="none" w:sz="0" w:space="0" w:color="auto"/>
                <w:right w:val="none" w:sz="0" w:space="0" w:color="auto"/>
              </w:divBdr>
            </w:div>
            <w:div w:id="1224373016">
              <w:marLeft w:val="0"/>
              <w:marRight w:val="0"/>
              <w:marTop w:val="0"/>
              <w:marBottom w:val="0"/>
              <w:divBdr>
                <w:top w:val="none" w:sz="0" w:space="0" w:color="auto"/>
                <w:left w:val="none" w:sz="0" w:space="0" w:color="auto"/>
                <w:bottom w:val="none" w:sz="0" w:space="0" w:color="auto"/>
                <w:right w:val="none" w:sz="0" w:space="0" w:color="auto"/>
              </w:divBdr>
            </w:div>
            <w:div w:id="2047828673">
              <w:marLeft w:val="0"/>
              <w:marRight w:val="0"/>
              <w:marTop w:val="0"/>
              <w:marBottom w:val="0"/>
              <w:divBdr>
                <w:top w:val="none" w:sz="0" w:space="0" w:color="auto"/>
                <w:left w:val="none" w:sz="0" w:space="0" w:color="auto"/>
                <w:bottom w:val="none" w:sz="0" w:space="0" w:color="auto"/>
                <w:right w:val="none" w:sz="0" w:space="0" w:color="auto"/>
              </w:divBdr>
            </w:div>
            <w:div w:id="751589569">
              <w:marLeft w:val="0"/>
              <w:marRight w:val="0"/>
              <w:marTop w:val="0"/>
              <w:marBottom w:val="0"/>
              <w:divBdr>
                <w:top w:val="none" w:sz="0" w:space="0" w:color="auto"/>
                <w:left w:val="none" w:sz="0" w:space="0" w:color="auto"/>
                <w:bottom w:val="none" w:sz="0" w:space="0" w:color="auto"/>
                <w:right w:val="none" w:sz="0" w:space="0" w:color="auto"/>
              </w:divBdr>
            </w:div>
            <w:div w:id="280384643">
              <w:marLeft w:val="0"/>
              <w:marRight w:val="0"/>
              <w:marTop w:val="0"/>
              <w:marBottom w:val="0"/>
              <w:divBdr>
                <w:top w:val="none" w:sz="0" w:space="0" w:color="auto"/>
                <w:left w:val="none" w:sz="0" w:space="0" w:color="auto"/>
                <w:bottom w:val="none" w:sz="0" w:space="0" w:color="auto"/>
                <w:right w:val="none" w:sz="0" w:space="0" w:color="auto"/>
              </w:divBdr>
            </w:div>
            <w:div w:id="1471706310">
              <w:marLeft w:val="0"/>
              <w:marRight w:val="0"/>
              <w:marTop w:val="0"/>
              <w:marBottom w:val="0"/>
              <w:divBdr>
                <w:top w:val="none" w:sz="0" w:space="0" w:color="auto"/>
                <w:left w:val="none" w:sz="0" w:space="0" w:color="auto"/>
                <w:bottom w:val="none" w:sz="0" w:space="0" w:color="auto"/>
                <w:right w:val="none" w:sz="0" w:space="0" w:color="auto"/>
              </w:divBdr>
            </w:div>
            <w:div w:id="1767967404">
              <w:marLeft w:val="0"/>
              <w:marRight w:val="0"/>
              <w:marTop w:val="0"/>
              <w:marBottom w:val="0"/>
              <w:divBdr>
                <w:top w:val="none" w:sz="0" w:space="0" w:color="auto"/>
                <w:left w:val="none" w:sz="0" w:space="0" w:color="auto"/>
                <w:bottom w:val="none" w:sz="0" w:space="0" w:color="auto"/>
                <w:right w:val="none" w:sz="0" w:space="0" w:color="auto"/>
              </w:divBdr>
            </w:div>
            <w:div w:id="1936207033">
              <w:marLeft w:val="0"/>
              <w:marRight w:val="0"/>
              <w:marTop w:val="0"/>
              <w:marBottom w:val="0"/>
              <w:divBdr>
                <w:top w:val="none" w:sz="0" w:space="0" w:color="auto"/>
                <w:left w:val="none" w:sz="0" w:space="0" w:color="auto"/>
                <w:bottom w:val="none" w:sz="0" w:space="0" w:color="auto"/>
                <w:right w:val="none" w:sz="0" w:space="0" w:color="auto"/>
              </w:divBdr>
            </w:div>
            <w:div w:id="1502810873">
              <w:marLeft w:val="0"/>
              <w:marRight w:val="0"/>
              <w:marTop w:val="0"/>
              <w:marBottom w:val="0"/>
              <w:divBdr>
                <w:top w:val="none" w:sz="0" w:space="0" w:color="auto"/>
                <w:left w:val="none" w:sz="0" w:space="0" w:color="auto"/>
                <w:bottom w:val="none" w:sz="0" w:space="0" w:color="auto"/>
                <w:right w:val="none" w:sz="0" w:space="0" w:color="auto"/>
              </w:divBdr>
            </w:div>
            <w:div w:id="1891502516">
              <w:marLeft w:val="0"/>
              <w:marRight w:val="0"/>
              <w:marTop w:val="0"/>
              <w:marBottom w:val="0"/>
              <w:divBdr>
                <w:top w:val="none" w:sz="0" w:space="0" w:color="auto"/>
                <w:left w:val="none" w:sz="0" w:space="0" w:color="auto"/>
                <w:bottom w:val="none" w:sz="0" w:space="0" w:color="auto"/>
                <w:right w:val="none" w:sz="0" w:space="0" w:color="auto"/>
              </w:divBdr>
            </w:div>
            <w:div w:id="1464810353">
              <w:marLeft w:val="0"/>
              <w:marRight w:val="0"/>
              <w:marTop w:val="0"/>
              <w:marBottom w:val="0"/>
              <w:divBdr>
                <w:top w:val="none" w:sz="0" w:space="0" w:color="auto"/>
                <w:left w:val="none" w:sz="0" w:space="0" w:color="auto"/>
                <w:bottom w:val="none" w:sz="0" w:space="0" w:color="auto"/>
                <w:right w:val="none" w:sz="0" w:space="0" w:color="auto"/>
              </w:divBdr>
            </w:div>
            <w:div w:id="145317562">
              <w:marLeft w:val="0"/>
              <w:marRight w:val="0"/>
              <w:marTop w:val="0"/>
              <w:marBottom w:val="0"/>
              <w:divBdr>
                <w:top w:val="none" w:sz="0" w:space="0" w:color="auto"/>
                <w:left w:val="none" w:sz="0" w:space="0" w:color="auto"/>
                <w:bottom w:val="none" w:sz="0" w:space="0" w:color="auto"/>
                <w:right w:val="none" w:sz="0" w:space="0" w:color="auto"/>
              </w:divBdr>
            </w:div>
            <w:div w:id="451363668">
              <w:marLeft w:val="0"/>
              <w:marRight w:val="0"/>
              <w:marTop w:val="0"/>
              <w:marBottom w:val="0"/>
              <w:divBdr>
                <w:top w:val="none" w:sz="0" w:space="0" w:color="auto"/>
                <w:left w:val="none" w:sz="0" w:space="0" w:color="auto"/>
                <w:bottom w:val="none" w:sz="0" w:space="0" w:color="auto"/>
                <w:right w:val="none" w:sz="0" w:space="0" w:color="auto"/>
              </w:divBdr>
            </w:div>
            <w:div w:id="384447747">
              <w:marLeft w:val="0"/>
              <w:marRight w:val="0"/>
              <w:marTop w:val="0"/>
              <w:marBottom w:val="0"/>
              <w:divBdr>
                <w:top w:val="none" w:sz="0" w:space="0" w:color="auto"/>
                <w:left w:val="none" w:sz="0" w:space="0" w:color="auto"/>
                <w:bottom w:val="none" w:sz="0" w:space="0" w:color="auto"/>
                <w:right w:val="none" w:sz="0" w:space="0" w:color="auto"/>
              </w:divBdr>
            </w:div>
            <w:div w:id="1513908596">
              <w:marLeft w:val="0"/>
              <w:marRight w:val="0"/>
              <w:marTop w:val="0"/>
              <w:marBottom w:val="0"/>
              <w:divBdr>
                <w:top w:val="none" w:sz="0" w:space="0" w:color="auto"/>
                <w:left w:val="none" w:sz="0" w:space="0" w:color="auto"/>
                <w:bottom w:val="none" w:sz="0" w:space="0" w:color="auto"/>
                <w:right w:val="none" w:sz="0" w:space="0" w:color="auto"/>
              </w:divBdr>
            </w:div>
            <w:div w:id="515193977">
              <w:marLeft w:val="0"/>
              <w:marRight w:val="0"/>
              <w:marTop w:val="0"/>
              <w:marBottom w:val="0"/>
              <w:divBdr>
                <w:top w:val="none" w:sz="0" w:space="0" w:color="auto"/>
                <w:left w:val="none" w:sz="0" w:space="0" w:color="auto"/>
                <w:bottom w:val="none" w:sz="0" w:space="0" w:color="auto"/>
                <w:right w:val="none" w:sz="0" w:space="0" w:color="auto"/>
              </w:divBdr>
            </w:div>
            <w:div w:id="283585483">
              <w:marLeft w:val="0"/>
              <w:marRight w:val="0"/>
              <w:marTop w:val="0"/>
              <w:marBottom w:val="0"/>
              <w:divBdr>
                <w:top w:val="none" w:sz="0" w:space="0" w:color="auto"/>
                <w:left w:val="none" w:sz="0" w:space="0" w:color="auto"/>
                <w:bottom w:val="none" w:sz="0" w:space="0" w:color="auto"/>
                <w:right w:val="none" w:sz="0" w:space="0" w:color="auto"/>
              </w:divBdr>
            </w:div>
            <w:div w:id="511602440">
              <w:marLeft w:val="0"/>
              <w:marRight w:val="0"/>
              <w:marTop w:val="0"/>
              <w:marBottom w:val="0"/>
              <w:divBdr>
                <w:top w:val="none" w:sz="0" w:space="0" w:color="auto"/>
                <w:left w:val="none" w:sz="0" w:space="0" w:color="auto"/>
                <w:bottom w:val="none" w:sz="0" w:space="0" w:color="auto"/>
                <w:right w:val="none" w:sz="0" w:space="0" w:color="auto"/>
              </w:divBdr>
            </w:div>
            <w:div w:id="826358165">
              <w:marLeft w:val="0"/>
              <w:marRight w:val="0"/>
              <w:marTop w:val="0"/>
              <w:marBottom w:val="0"/>
              <w:divBdr>
                <w:top w:val="none" w:sz="0" w:space="0" w:color="auto"/>
                <w:left w:val="none" w:sz="0" w:space="0" w:color="auto"/>
                <w:bottom w:val="none" w:sz="0" w:space="0" w:color="auto"/>
                <w:right w:val="none" w:sz="0" w:space="0" w:color="auto"/>
              </w:divBdr>
            </w:div>
            <w:div w:id="841553263">
              <w:marLeft w:val="0"/>
              <w:marRight w:val="0"/>
              <w:marTop w:val="0"/>
              <w:marBottom w:val="0"/>
              <w:divBdr>
                <w:top w:val="none" w:sz="0" w:space="0" w:color="auto"/>
                <w:left w:val="none" w:sz="0" w:space="0" w:color="auto"/>
                <w:bottom w:val="none" w:sz="0" w:space="0" w:color="auto"/>
                <w:right w:val="none" w:sz="0" w:space="0" w:color="auto"/>
              </w:divBdr>
            </w:div>
            <w:div w:id="1547328691">
              <w:marLeft w:val="0"/>
              <w:marRight w:val="0"/>
              <w:marTop w:val="0"/>
              <w:marBottom w:val="0"/>
              <w:divBdr>
                <w:top w:val="none" w:sz="0" w:space="0" w:color="auto"/>
                <w:left w:val="none" w:sz="0" w:space="0" w:color="auto"/>
                <w:bottom w:val="none" w:sz="0" w:space="0" w:color="auto"/>
                <w:right w:val="none" w:sz="0" w:space="0" w:color="auto"/>
              </w:divBdr>
            </w:div>
            <w:div w:id="1922761726">
              <w:marLeft w:val="0"/>
              <w:marRight w:val="0"/>
              <w:marTop w:val="0"/>
              <w:marBottom w:val="0"/>
              <w:divBdr>
                <w:top w:val="none" w:sz="0" w:space="0" w:color="auto"/>
                <w:left w:val="none" w:sz="0" w:space="0" w:color="auto"/>
                <w:bottom w:val="none" w:sz="0" w:space="0" w:color="auto"/>
                <w:right w:val="none" w:sz="0" w:space="0" w:color="auto"/>
              </w:divBdr>
            </w:div>
            <w:div w:id="549922225">
              <w:marLeft w:val="0"/>
              <w:marRight w:val="0"/>
              <w:marTop w:val="0"/>
              <w:marBottom w:val="0"/>
              <w:divBdr>
                <w:top w:val="none" w:sz="0" w:space="0" w:color="auto"/>
                <w:left w:val="none" w:sz="0" w:space="0" w:color="auto"/>
                <w:bottom w:val="none" w:sz="0" w:space="0" w:color="auto"/>
                <w:right w:val="none" w:sz="0" w:space="0" w:color="auto"/>
              </w:divBdr>
            </w:div>
            <w:div w:id="382023666">
              <w:marLeft w:val="0"/>
              <w:marRight w:val="0"/>
              <w:marTop w:val="0"/>
              <w:marBottom w:val="0"/>
              <w:divBdr>
                <w:top w:val="none" w:sz="0" w:space="0" w:color="auto"/>
                <w:left w:val="none" w:sz="0" w:space="0" w:color="auto"/>
                <w:bottom w:val="none" w:sz="0" w:space="0" w:color="auto"/>
                <w:right w:val="none" w:sz="0" w:space="0" w:color="auto"/>
              </w:divBdr>
            </w:div>
            <w:div w:id="1427313277">
              <w:marLeft w:val="0"/>
              <w:marRight w:val="0"/>
              <w:marTop w:val="0"/>
              <w:marBottom w:val="0"/>
              <w:divBdr>
                <w:top w:val="none" w:sz="0" w:space="0" w:color="auto"/>
                <w:left w:val="none" w:sz="0" w:space="0" w:color="auto"/>
                <w:bottom w:val="none" w:sz="0" w:space="0" w:color="auto"/>
                <w:right w:val="none" w:sz="0" w:space="0" w:color="auto"/>
              </w:divBdr>
            </w:div>
            <w:div w:id="1644382044">
              <w:marLeft w:val="0"/>
              <w:marRight w:val="0"/>
              <w:marTop w:val="0"/>
              <w:marBottom w:val="0"/>
              <w:divBdr>
                <w:top w:val="none" w:sz="0" w:space="0" w:color="auto"/>
                <w:left w:val="none" w:sz="0" w:space="0" w:color="auto"/>
                <w:bottom w:val="none" w:sz="0" w:space="0" w:color="auto"/>
                <w:right w:val="none" w:sz="0" w:space="0" w:color="auto"/>
              </w:divBdr>
            </w:div>
            <w:div w:id="788820440">
              <w:marLeft w:val="0"/>
              <w:marRight w:val="0"/>
              <w:marTop w:val="0"/>
              <w:marBottom w:val="0"/>
              <w:divBdr>
                <w:top w:val="none" w:sz="0" w:space="0" w:color="auto"/>
                <w:left w:val="none" w:sz="0" w:space="0" w:color="auto"/>
                <w:bottom w:val="none" w:sz="0" w:space="0" w:color="auto"/>
                <w:right w:val="none" w:sz="0" w:space="0" w:color="auto"/>
              </w:divBdr>
            </w:div>
            <w:div w:id="366443823">
              <w:marLeft w:val="0"/>
              <w:marRight w:val="0"/>
              <w:marTop w:val="0"/>
              <w:marBottom w:val="0"/>
              <w:divBdr>
                <w:top w:val="none" w:sz="0" w:space="0" w:color="auto"/>
                <w:left w:val="none" w:sz="0" w:space="0" w:color="auto"/>
                <w:bottom w:val="none" w:sz="0" w:space="0" w:color="auto"/>
                <w:right w:val="none" w:sz="0" w:space="0" w:color="auto"/>
              </w:divBdr>
            </w:div>
            <w:div w:id="481190656">
              <w:marLeft w:val="0"/>
              <w:marRight w:val="0"/>
              <w:marTop w:val="0"/>
              <w:marBottom w:val="0"/>
              <w:divBdr>
                <w:top w:val="none" w:sz="0" w:space="0" w:color="auto"/>
                <w:left w:val="none" w:sz="0" w:space="0" w:color="auto"/>
                <w:bottom w:val="none" w:sz="0" w:space="0" w:color="auto"/>
                <w:right w:val="none" w:sz="0" w:space="0" w:color="auto"/>
              </w:divBdr>
            </w:div>
            <w:div w:id="715665072">
              <w:marLeft w:val="0"/>
              <w:marRight w:val="0"/>
              <w:marTop w:val="0"/>
              <w:marBottom w:val="0"/>
              <w:divBdr>
                <w:top w:val="none" w:sz="0" w:space="0" w:color="auto"/>
                <w:left w:val="none" w:sz="0" w:space="0" w:color="auto"/>
                <w:bottom w:val="none" w:sz="0" w:space="0" w:color="auto"/>
                <w:right w:val="none" w:sz="0" w:space="0" w:color="auto"/>
              </w:divBdr>
            </w:div>
            <w:div w:id="851795213">
              <w:marLeft w:val="0"/>
              <w:marRight w:val="0"/>
              <w:marTop w:val="0"/>
              <w:marBottom w:val="0"/>
              <w:divBdr>
                <w:top w:val="none" w:sz="0" w:space="0" w:color="auto"/>
                <w:left w:val="none" w:sz="0" w:space="0" w:color="auto"/>
                <w:bottom w:val="none" w:sz="0" w:space="0" w:color="auto"/>
                <w:right w:val="none" w:sz="0" w:space="0" w:color="auto"/>
              </w:divBdr>
            </w:div>
            <w:div w:id="1844858548">
              <w:marLeft w:val="0"/>
              <w:marRight w:val="0"/>
              <w:marTop w:val="0"/>
              <w:marBottom w:val="0"/>
              <w:divBdr>
                <w:top w:val="none" w:sz="0" w:space="0" w:color="auto"/>
                <w:left w:val="none" w:sz="0" w:space="0" w:color="auto"/>
                <w:bottom w:val="none" w:sz="0" w:space="0" w:color="auto"/>
                <w:right w:val="none" w:sz="0" w:space="0" w:color="auto"/>
              </w:divBdr>
            </w:div>
            <w:div w:id="17679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899004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541480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2960288">
      <w:bodyDiv w:val="1"/>
      <w:marLeft w:val="0"/>
      <w:marRight w:val="0"/>
      <w:marTop w:val="0"/>
      <w:marBottom w:val="0"/>
      <w:divBdr>
        <w:top w:val="none" w:sz="0" w:space="0" w:color="auto"/>
        <w:left w:val="none" w:sz="0" w:space="0" w:color="auto"/>
        <w:bottom w:val="none" w:sz="0" w:space="0" w:color="auto"/>
        <w:right w:val="none" w:sz="0" w:space="0" w:color="auto"/>
      </w:divBdr>
      <w:divsChild>
        <w:div w:id="1732196812">
          <w:marLeft w:val="0"/>
          <w:marRight w:val="0"/>
          <w:marTop w:val="0"/>
          <w:marBottom w:val="0"/>
          <w:divBdr>
            <w:top w:val="none" w:sz="0" w:space="0" w:color="auto"/>
            <w:left w:val="none" w:sz="0" w:space="0" w:color="auto"/>
            <w:bottom w:val="none" w:sz="0" w:space="0" w:color="auto"/>
            <w:right w:val="none" w:sz="0" w:space="0" w:color="auto"/>
          </w:divBdr>
          <w:divsChild>
            <w:div w:id="1358386007">
              <w:marLeft w:val="0"/>
              <w:marRight w:val="0"/>
              <w:marTop w:val="0"/>
              <w:marBottom w:val="0"/>
              <w:divBdr>
                <w:top w:val="none" w:sz="0" w:space="0" w:color="auto"/>
                <w:left w:val="none" w:sz="0" w:space="0" w:color="auto"/>
                <w:bottom w:val="none" w:sz="0" w:space="0" w:color="auto"/>
                <w:right w:val="none" w:sz="0" w:space="0" w:color="auto"/>
              </w:divBdr>
            </w:div>
            <w:div w:id="1679187576">
              <w:marLeft w:val="0"/>
              <w:marRight w:val="0"/>
              <w:marTop w:val="0"/>
              <w:marBottom w:val="0"/>
              <w:divBdr>
                <w:top w:val="none" w:sz="0" w:space="0" w:color="auto"/>
                <w:left w:val="none" w:sz="0" w:space="0" w:color="auto"/>
                <w:bottom w:val="none" w:sz="0" w:space="0" w:color="auto"/>
                <w:right w:val="none" w:sz="0" w:space="0" w:color="auto"/>
              </w:divBdr>
            </w:div>
            <w:div w:id="1190754812">
              <w:marLeft w:val="0"/>
              <w:marRight w:val="0"/>
              <w:marTop w:val="0"/>
              <w:marBottom w:val="0"/>
              <w:divBdr>
                <w:top w:val="none" w:sz="0" w:space="0" w:color="auto"/>
                <w:left w:val="none" w:sz="0" w:space="0" w:color="auto"/>
                <w:bottom w:val="none" w:sz="0" w:space="0" w:color="auto"/>
                <w:right w:val="none" w:sz="0" w:space="0" w:color="auto"/>
              </w:divBdr>
            </w:div>
            <w:div w:id="1399326138">
              <w:marLeft w:val="0"/>
              <w:marRight w:val="0"/>
              <w:marTop w:val="0"/>
              <w:marBottom w:val="0"/>
              <w:divBdr>
                <w:top w:val="none" w:sz="0" w:space="0" w:color="auto"/>
                <w:left w:val="none" w:sz="0" w:space="0" w:color="auto"/>
                <w:bottom w:val="none" w:sz="0" w:space="0" w:color="auto"/>
                <w:right w:val="none" w:sz="0" w:space="0" w:color="auto"/>
              </w:divBdr>
            </w:div>
            <w:div w:id="784352398">
              <w:marLeft w:val="0"/>
              <w:marRight w:val="0"/>
              <w:marTop w:val="0"/>
              <w:marBottom w:val="0"/>
              <w:divBdr>
                <w:top w:val="none" w:sz="0" w:space="0" w:color="auto"/>
                <w:left w:val="none" w:sz="0" w:space="0" w:color="auto"/>
                <w:bottom w:val="none" w:sz="0" w:space="0" w:color="auto"/>
                <w:right w:val="none" w:sz="0" w:space="0" w:color="auto"/>
              </w:divBdr>
            </w:div>
            <w:div w:id="386686876">
              <w:marLeft w:val="0"/>
              <w:marRight w:val="0"/>
              <w:marTop w:val="0"/>
              <w:marBottom w:val="0"/>
              <w:divBdr>
                <w:top w:val="none" w:sz="0" w:space="0" w:color="auto"/>
                <w:left w:val="none" w:sz="0" w:space="0" w:color="auto"/>
                <w:bottom w:val="none" w:sz="0" w:space="0" w:color="auto"/>
                <w:right w:val="none" w:sz="0" w:space="0" w:color="auto"/>
              </w:divBdr>
            </w:div>
            <w:div w:id="264729778">
              <w:marLeft w:val="0"/>
              <w:marRight w:val="0"/>
              <w:marTop w:val="0"/>
              <w:marBottom w:val="0"/>
              <w:divBdr>
                <w:top w:val="none" w:sz="0" w:space="0" w:color="auto"/>
                <w:left w:val="none" w:sz="0" w:space="0" w:color="auto"/>
                <w:bottom w:val="none" w:sz="0" w:space="0" w:color="auto"/>
                <w:right w:val="none" w:sz="0" w:space="0" w:color="auto"/>
              </w:divBdr>
            </w:div>
            <w:div w:id="1888639605">
              <w:marLeft w:val="0"/>
              <w:marRight w:val="0"/>
              <w:marTop w:val="0"/>
              <w:marBottom w:val="0"/>
              <w:divBdr>
                <w:top w:val="none" w:sz="0" w:space="0" w:color="auto"/>
                <w:left w:val="none" w:sz="0" w:space="0" w:color="auto"/>
                <w:bottom w:val="none" w:sz="0" w:space="0" w:color="auto"/>
                <w:right w:val="none" w:sz="0" w:space="0" w:color="auto"/>
              </w:divBdr>
            </w:div>
            <w:div w:id="1428651300">
              <w:marLeft w:val="0"/>
              <w:marRight w:val="0"/>
              <w:marTop w:val="0"/>
              <w:marBottom w:val="0"/>
              <w:divBdr>
                <w:top w:val="none" w:sz="0" w:space="0" w:color="auto"/>
                <w:left w:val="none" w:sz="0" w:space="0" w:color="auto"/>
                <w:bottom w:val="none" w:sz="0" w:space="0" w:color="auto"/>
                <w:right w:val="none" w:sz="0" w:space="0" w:color="auto"/>
              </w:divBdr>
            </w:div>
            <w:div w:id="1795440306">
              <w:marLeft w:val="0"/>
              <w:marRight w:val="0"/>
              <w:marTop w:val="0"/>
              <w:marBottom w:val="0"/>
              <w:divBdr>
                <w:top w:val="none" w:sz="0" w:space="0" w:color="auto"/>
                <w:left w:val="none" w:sz="0" w:space="0" w:color="auto"/>
                <w:bottom w:val="none" w:sz="0" w:space="0" w:color="auto"/>
                <w:right w:val="none" w:sz="0" w:space="0" w:color="auto"/>
              </w:divBdr>
            </w:div>
            <w:div w:id="1473794309">
              <w:marLeft w:val="0"/>
              <w:marRight w:val="0"/>
              <w:marTop w:val="0"/>
              <w:marBottom w:val="0"/>
              <w:divBdr>
                <w:top w:val="none" w:sz="0" w:space="0" w:color="auto"/>
                <w:left w:val="none" w:sz="0" w:space="0" w:color="auto"/>
                <w:bottom w:val="none" w:sz="0" w:space="0" w:color="auto"/>
                <w:right w:val="none" w:sz="0" w:space="0" w:color="auto"/>
              </w:divBdr>
            </w:div>
            <w:div w:id="970864463">
              <w:marLeft w:val="0"/>
              <w:marRight w:val="0"/>
              <w:marTop w:val="0"/>
              <w:marBottom w:val="0"/>
              <w:divBdr>
                <w:top w:val="none" w:sz="0" w:space="0" w:color="auto"/>
                <w:left w:val="none" w:sz="0" w:space="0" w:color="auto"/>
                <w:bottom w:val="none" w:sz="0" w:space="0" w:color="auto"/>
                <w:right w:val="none" w:sz="0" w:space="0" w:color="auto"/>
              </w:divBdr>
            </w:div>
            <w:div w:id="1839298121">
              <w:marLeft w:val="0"/>
              <w:marRight w:val="0"/>
              <w:marTop w:val="0"/>
              <w:marBottom w:val="0"/>
              <w:divBdr>
                <w:top w:val="none" w:sz="0" w:space="0" w:color="auto"/>
                <w:left w:val="none" w:sz="0" w:space="0" w:color="auto"/>
                <w:bottom w:val="none" w:sz="0" w:space="0" w:color="auto"/>
                <w:right w:val="none" w:sz="0" w:space="0" w:color="auto"/>
              </w:divBdr>
            </w:div>
            <w:div w:id="2090075422">
              <w:marLeft w:val="0"/>
              <w:marRight w:val="0"/>
              <w:marTop w:val="0"/>
              <w:marBottom w:val="0"/>
              <w:divBdr>
                <w:top w:val="none" w:sz="0" w:space="0" w:color="auto"/>
                <w:left w:val="none" w:sz="0" w:space="0" w:color="auto"/>
                <w:bottom w:val="none" w:sz="0" w:space="0" w:color="auto"/>
                <w:right w:val="none" w:sz="0" w:space="0" w:color="auto"/>
              </w:divBdr>
            </w:div>
            <w:div w:id="1309627936">
              <w:marLeft w:val="0"/>
              <w:marRight w:val="0"/>
              <w:marTop w:val="0"/>
              <w:marBottom w:val="0"/>
              <w:divBdr>
                <w:top w:val="none" w:sz="0" w:space="0" w:color="auto"/>
                <w:left w:val="none" w:sz="0" w:space="0" w:color="auto"/>
                <w:bottom w:val="none" w:sz="0" w:space="0" w:color="auto"/>
                <w:right w:val="none" w:sz="0" w:space="0" w:color="auto"/>
              </w:divBdr>
            </w:div>
            <w:div w:id="538981122">
              <w:marLeft w:val="0"/>
              <w:marRight w:val="0"/>
              <w:marTop w:val="0"/>
              <w:marBottom w:val="0"/>
              <w:divBdr>
                <w:top w:val="none" w:sz="0" w:space="0" w:color="auto"/>
                <w:left w:val="none" w:sz="0" w:space="0" w:color="auto"/>
                <w:bottom w:val="none" w:sz="0" w:space="0" w:color="auto"/>
                <w:right w:val="none" w:sz="0" w:space="0" w:color="auto"/>
              </w:divBdr>
            </w:div>
            <w:div w:id="1635132494">
              <w:marLeft w:val="0"/>
              <w:marRight w:val="0"/>
              <w:marTop w:val="0"/>
              <w:marBottom w:val="0"/>
              <w:divBdr>
                <w:top w:val="none" w:sz="0" w:space="0" w:color="auto"/>
                <w:left w:val="none" w:sz="0" w:space="0" w:color="auto"/>
                <w:bottom w:val="none" w:sz="0" w:space="0" w:color="auto"/>
                <w:right w:val="none" w:sz="0" w:space="0" w:color="auto"/>
              </w:divBdr>
            </w:div>
            <w:div w:id="1734619388">
              <w:marLeft w:val="0"/>
              <w:marRight w:val="0"/>
              <w:marTop w:val="0"/>
              <w:marBottom w:val="0"/>
              <w:divBdr>
                <w:top w:val="none" w:sz="0" w:space="0" w:color="auto"/>
                <w:left w:val="none" w:sz="0" w:space="0" w:color="auto"/>
                <w:bottom w:val="none" w:sz="0" w:space="0" w:color="auto"/>
                <w:right w:val="none" w:sz="0" w:space="0" w:color="auto"/>
              </w:divBdr>
            </w:div>
            <w:div w:id="1126654785">
              <w:marLeft w:val="0"/>
              <w:marRight w:val="0"/>
              <w:marTop w:val="0"/>
              <w:marBottom w:val="0"/>
              <w:divBdr>
                <w:top w:val="none" w:sz="0" w:space="0" w:color="auto"/>
                <w:left w:val="none" w:sz="0" w:space="0" w:color="auto"/>
                <w:bottom w:val="none" w:sz="0" w:space="0" w:color="auto"/>
                <w:right w:val="none" w:sz="0" w:space="0" w:color="auto"/>
              </w:divBdr>
            </w:div>
            <w:div w:id="1434789531">
              <w:marLeft w:val="0"/>
              <w:marRight w:val="0"/>
              <w:marTop w:val="0"/>
              <w:marBottom w:val="0"/>
              <w:divBdr>
                <w:top w:val="none" w:sz="0" w:space="0" w:color="auto"/>
                <w:left w:val="none" w:sz="0" w:space="0" w:color="auto"/>
                <w:bottom w:val="none" w:sz="0" w:space="0" w:color="auto"/>
                <w:right w:val="none" w:sz="0" w:space="0" w:color="auto"/>
              </w:divBdr>
            </w:div>
            <w:div w:id="519666724">
              <w:marLeft w:val="0"/>
              <w:marRight w:val="0"/>
              <w:marTop w:val="0"/>
              <w:marBottom w:val="0"/>
              <w:divBdr>
                <w:top w:val="none" w:sz="0" w:space="0" w:color="auto"/>
                <w:left w:val="none" w:sz="0" w:space="0" w:color="auto"/>
                <w:bottom w:val="none" w:sz="0" w:space="0" w:color="auto"/>
                <w:right w:val="none" w:sz="0" w:space="0" w:color="auto"/>
              </w:divBdr>
            </w:div>
            <w:div w:id="195434239">
              <w:marLeft w:val="0"/>
              <w:marRight w:val="0"/>
              <w:marTop w:val="0"/>
              <w:marBottom w:val="0"/>
              <w:divBdr>
                <w:top w:val="none" w:sz="0" w:space="0" w:color="auto"/>
                <w:left w:val="none" w:sz="0" w:space="0" w:color="auto"/>
                <w:bottom w:val="none" w:sz="0" w:space="0" w:color="auto"/>
                <w:right w:val="none" w:sz="0" w:space="0" w:color="auto"/>
              </w:divBdr>
            </w:div>
            <w:div w:id="932784137">
              <w:marLeft w:val="0"/>
              <w:marRight w:val="0"/>
              <w:marTop w:val="0"/>
              <w:marBottom w:val="0"/>
              <w:divBdr>
                <w:top w:val="none" w:sz="0" w:space="0" w:color="auto"/>
                <w:left w:val="none" w:sz="0" w:space="0" w:color="auto"/>
                <w:bottom w:val="none" w:sz="0" w:space="0" w:color="auto"/>
                <w:right w:val="none" w:sz="0" w:space="0" w:color="auto"/>
              </w:divBdr>
            </w:div>
            <w:div w:id="2126347942">
              <w:marLeft w:val="0"/>
              <w:marRight w:val="0"/>
              <w:marTop w:val="0"/>
              <w:marBottom w:val="0"/>
              <w:divBdr>
                <w:top w:val="none" w:sz="0" w:space="0" w:color="auto"/>
                <w:left w:val="none" w:sz="0" w:space="0" w:color="auto"/>
                <w:bottom w:val="none" w:sz="0" w:space="0" w:color="auto"/>
                <w:right w:val="none" w:sz="0" w:space="0" w:color="auto"/>
              </w:divBdr>
            </w:div>
            <w:div w:id="1402289771">
              <w:marLeft w:val="0"/>
              <w:marRight w:val="0"/>
              <w:marTop w:val="0"/>
              <w:marBottom w:val="0"/>
              <w:divBdr>
                <w:top w:val="none" w:sz="0" w:space="0" w:color="auto"/>
                <w:left w:val="none" w:sz="0" w:space="0" w:color="auto"/>
                <w:bottom w:val="none" w:sz="0" w:space="0" w:color="auto"/>
                <w:right w:val="none" w:sz="0" w:space="0" w:color="auto"/>
              </w:divBdr>
            </w:div>
            <w:div w:id="419331106">
              <w:marLeft w:val="0"/>
              <w:marRight w:val="0"/>
              <w:marTop w:val="0"/>
              <w:marBottom w:val="0"/>
              <w:divBdr>
                <w:top w:val="none" w:sz="0" w:space="0" w:color="auto"/>
                <w:left w:val="none" w:sz="0" w:space="0" w:color="auto"/>
                <w:bottom w:val="none" w:sz="0" w:space="0" w:color="auto"/>
                <w:right w:val="none" w:sz="0" w:space="0" w:color="auto"/>
              </w:divBdr>
            </w:div>
            <w:div w:id="1279525903">
              <w:marLeft w:val="0"/>
              <w:marRight w:val="0"/>
              <w:marTop w:val="0"/>
              <w:marBottom w:val="0"/>
              <w:divBdr>
                <w:top w:val="none" w:sz="0" w:space="0" w:color="auto"/>
                <w:left w:val="none" w:sz="0" w:space="0" w:color="auto"/>
                <w:bottom w:val="none" w:sz="0" w:space="0" w:color="auto"/>
                <w:right w:val="none" w:sz="0" w:space="0" w:color="auto"/>
              </w:divBdr>
            </w:div>
            <w:div w:id="1164055474">
              <w:marLeft w:val="0"/>
              <w:marRight w:val="0"/>
              <w:marTop w:val="0"/>
              <w:marBottom w:val="0"/>
              <w:divBdr>
                <w:top w:val="none" w:sz="0" w:space="0" w:color="auto"/>
                <w:left w:val="none" w:sz="0" w:space="0" w:color="auto"/>
                <w:bottom w:val="none" w:sz="0" w:space="0" w:color="auto"/>
                <w:right w:val="none" w:sz="0" w:space="0" w:color="auto"/>
              </w:divBdr>
            </w:div>
            <w:div w:id="262154998">
              <w:marLeft w:val="0"/>
              <w:marRight w:val="0"/>
              <w:marTop w:val="0"/>
              <w:marBottom w:val="0"/>
              <w:divBdr>
                <w:top w:val="none" w:sz="0" w:space="0" w:color="auto"/>
                <w:left w:val="none" w:sz="0" w:space="0" w:color="auto"/>
                <w:bottom w:val="none" w:sz="0" w:space="0" w:color="auto"/>
                <w:right w:val="none" w:sz="0" w:space="0" w:color="auto"/>
              </w:divBdr>
            </w:div>
            <w:div w:id="735278762">
              <w:marLeft w:val="0"/>
              <w:marRight w:val="0"/>
              <w:marTop w:val="0"/>
              <w:marBottom w:val="0"/>
              <w:divBdr>
                <w:top w:val="none" w:sz="0" w:space="0" w:color="auto"/>
                <w:left w:val="none" w:sz="0" w:space="0" w:color="auto"/>
                <w:bottom w:val="none" w:sz="0" w:space="0" w:color="auto"/>
                <w:right w:val="none" w:sz="0" w:space="0" w:color="auto"/>
              </w:divBdr>
            </w:div>
            <w:div w:id="234584849">
              <w:marLeft w:val="0"/>
              <w:marRight w:val="0"/>
              <w:marTop w:val="0"/>
              <w:marBottom w:val="0"/>
              <w:divBdr>
                <w:top w:val="none" w:sz="0" w:space="0" w:color="auto"/>
                <w:left w:val="none" w:sz="0" w:space="0" w:color="auto"/>
                <w:bottom w:val="none" w:sz="0" w:space="0" w:color="auto"/>
                <w:right w:val="none" w:sz="0" w:space="0" w:color="auto"/>
              </w:divBdr>
            </w:div>
            <w:div w:id="1460803670">
              <w:marLeft w:val="0"/>
              <w:marRight w:val="0"/>
              <w:marTop w:val="0"/>
              <w:marBottom w:val="0"/>
              <w:divBdr>
                <w:top w:val="none" w:sz="0" w:space="0" w:color="auto"/>
                <w:left w:val="none" w:sz="0" w:space="0" w:color="auto"/>
                <w:bottom w:val="none" w:sz="0" w:space="0" w:color="auto"/>
                <w:right w:val="none" w:sz="0" w:space="0" w:color="auto"/>
              </w:divBdr>
            </w:div>
            <w:div w:id="444541245">
              <w:marLeft w:val="0"/>
              <w:marRight w:val="0"/>
              <w:marTop w:val="0"/>
              <w:marBottom w:val="0"/>
              <w:divBdr>
                <w:top w:val="none" w:sz="0" w:space="0" w:color="auto"/>
                <w:left w:val="none" w:sz="0" w:space="0" w:color="auto"/>
                <w:bottom w:val="none" w:sz="0" w:space="0" w:color="auto"/>
                <w:right w:val="none" w:sz="0" w:space="0" w:color="auto"/>
              </w:divBdr>
            </w:div>
            <w:div w:id="619409873">
              <w:marLeft w:val="0"/>
              <w:marRight w:val="0"/>
              <w:marTop w:val="0"/>
              <w:marBottom w:val="0"/>
              <w:divBdr>
                <w:top w:val="none" w:sz="0" w:space="0" w:color="auto"/>
                <w:left w:val="none" w:sz="0" w:space="0" w:color="auto"/>
                <w:bottom w:val="none" w:sz="0" w:space="0" w:color="auto"/>
                <w:right w:val="none" w:sz="0" w:space="0" w:color="auto"/>
              </w:divBdr>
            </w:div>
            <w:div w:id="265775286">
              <w:marLeft w:val="0"/>
              <w:marRight w:val="0"/>
              <w:marTop w:val="0"/>
              <w:marBottom w:val="0"/>
              <w:divBdr>
                <w:top w:val="none" w:sz="0" w:space="0" w:color="auto"/>
                <w:left w:val="none" w:sz="0" w:space="0" w:color="auto"/>
                <w:bottom w:val="none" w:sz="0" w:space="0" w:color="auto"/>
                <w:right w:val="none" w:sz="0" w:space="0" w:color="auto"/>
              </w:divBdr>
            </w:div>
            <w:div w:id="876039866">
              <w:marLeft w:val="0"/>
              <w:marRight w:val="0"/>
              <w:marTop w:val="0"/>
              <w:marBottom w:val="0"/>
              <w:divBdr>
                <w:top w:val="none" w:sz="0" w:space="0" w:color="auto"/>
                <w:left w:val="none" w:sz="0" w:space="0" w:color="auto"/>
                <w:bottom w:val="none" w:sz="0" w:space="0" w:color="auto"/>
                <w:right w:val="none" w:sz="0" w:space="0" w:color="auto"/>
              </w:divBdr>
            </w:div>
            <w:div w:id="1241215755">
              <w:marLeft w:val="0"/>
              <w:marRight w:val="0"/>
              <w:marTop w:val="0"/>
              <w:marBottom w:val="0"/>
              <w:divBdr>
                <w:top w:val="none" w:sz="0" w:space="0" w:color="auto"/>
                <w:left w:val="none" w:sz="0" w:space="0" w:color="auto"/>
                <w:bottom w:val="none" w:sz="0" w:space="0" w:color="auto"/>
                <w:right w:val="none" w:sz="0" w:space="0" w:color="auto"/>
              </w:divBdr>
            </w:div>
            <w:div w:id="301693824">
              <w:marLeft w:val="0"/>
              <w:marRight w:val="0"/>
              <w:marTop w:val="0"/>
              <w:marBottom w:val="0"/>
              <w:divBdr>
                <w:top w:val="none" w:sz="0" w:space="0" w:color="auto"/>
                <w:left w:val="none" w:sz="0" w:space="0" w:color="auto"/>
                <w:bottom w:val="none" w:sz="0" w:space="0" w:color="auto"/>
                <w:right w:val="none" w:sz="0" w:space="0" w:color="auto"/>
              </w:divBdr>
            </w:div>
            <w:div w:id="2042129222">
              <w:marLeft w:val="0"/>
              <w:marRight w:val="0"/>
              <w:marTop w:val="0"/>
              <w:marBottom w:val="0"/>
              <w:divBdr>
                <w:top w:val="none" w:sz="0" w:space="0" w:color="auto"/>
                <w:left w:val="none" w:sz="0" w:space="0" w:color="auto"/>
                <w:bottom w:val="none" w:sz="0" w:space="0" w:color="auto"/>
                <w:right w:val="none" w:sz="0" w:space="0" w:color="auto"/>
              </w:divBdr>
            </w:div>
            <w:div w:id="120542505">
              <w:marLeft w:val="0"/>
              <w:marRight w:val="0"/>
              <w:marTop w:val="0"/>
              <w:marBottom w:val="0"/>
              <w:divBdr>
                <w:top w:val="none" w:sz="0" w:space="0" w:color="auto"/>
                <w:left w:val="none" w:sz="0" w:space="0" w:color="auto"/>
                <w:bottom w:val="none" w:sz="0" w:space="0" w:color="auto"/>
                <w:right w:val="none" w:sz="0" w:space="0" w:color="auto"/>
              </w:divBdr>
            </w:div>
            <w:div w:id="546793538">
              <w:marLeft w:val="0"/>
              <w:marRight w:val="0"/>
              <w:marTop w:val="0"/>
              <w:marBottom w:val="0"/>
              <w:divBdr>
                <w:top w:val="none" w:sz="0" w:space="0" w:color="auto"/>
                <w:left w:val="none" w:sz="0" w:space="0" w:color="auto"/>
                <w:bottom w:val="none" w:sz="0" w:space="0" w:color="auto"/>
                <w:right w:val="none" w:sz="0" w:space="0" w:color="auto"/>
              </w:divBdr>
            </w:div>
            <w:div w:id="1672758282">
              <w:marLeft w:val="0"/>
              <w:marRight w:val="0"/>
              <w:marTop w:val="0"/>
              <w:marBottom w:val="0"/>
              <w:divBdr>
                <w:top w:val="none" w:sz="0" w:space="0" w:color="auto"/>
                <w:left w:val="none" w:sz="0" w:space="0" w:color="auto"/>
                <w:bottom w:val="none" w:sz="0" w:space="0" w:color="auto"/>
                <w:right w:val="none" w:sz="0" w:space="0" w:color="auto"/>
              </w:divBdr>
            </w:div>
            <w:div w:id="1262032764">
              <w:marLeft w:val="0"/>
              <w:marRight w:val="0"/>
              <w:marTop w:val="0"/>
              <w:marBottom w:val="0"/>
              <w:divBdr>
                <w:top w:val="none" w:sz="0" w:space="0" w:color="auto"/>
                <w:left w:val="none" w:sz="0" w:space="0" w:color="auto"/>
                <w:bottom w:val="none" w:sz="0" w:space="0" w:color="auto"/>
                <w:right w:val="none" w:sz="0" w:space="0" w:color="auto"/>
              </w:divBdr>
            </w:div>
            <w:div w:id="2132478023">
              <w:marLeft w:val="0"/>
              <w:marRight w:val="0"/>
              <w:marTop w:val="0"/>
              <w:marBottom w:val="0"/>
              <w:divBdr>
                <w:top w:val="none" w:sz="0" w:space="0" w:color="auto"/>
                <w:left w:val="none" w:sz="0" w:space="0" w:color="auto"/>
                <w:bottom w:val="none" w:sz="0" w:space="0" w:color="auto"/>
                <w:right w:val="none" w:sz="0" w:space="0" w:color="auto"/>
              </w:divBdr>
            </w:div>
            <w:div w:id="320430253">
              <w:marLeft w:val="0"/>
              <w:marRight w:val="0"/>
              <w:marTop w:val="0"/>
              <w:marBottom w:val="0"/>
              <w:divBdr>
                <w:top w:val="none" w:sz="0" w:space="0" w:color="auto"/>
                <w:left w:val="none" w:sz="0" w:space="0" w:color="auto"/>
                <w:bottom w:val="none" w:sz="0" w:space="0" w:color="auto"/>
                <w:right w:val="none" w:sz="0" w:space="0" w:color="auto"/>
              </w:divBdr>
            </w:div>
            <w:div w:id="2129231152">
              <w:marLeft w:val="0"/>
              <w:marRight w:val="0"/>
              <w:marTop w:val="0"/>
              <w:marBottom w:val="0"/>
              <w:divBdr>
                <w:top w:val="none" w:sz="0" w:space="0" w:color="auto"/>
                <w:left w:val="none" w:sz="0" w:space="0" w:color="auto"/>
                <w:bottom w:val="none" w:sz="0" w:space="0" w:color="auto"/>
                <w:right w:val="none" w:sz="0" w:space="0" w:color="auto"/>
              </w:divBdr>
            </w:div>
            <w:div w:id="1410729942">
              <w:marLeft w:val="0"/>
              <w:marRight w:val="0"/>
              <w:marTop w:val="0"/>
              <w:marBottom w:val="0"/>
              <w:divBdr>
                <w:top w:val="none" w:sz="0" w:space="0" w:color="auto"/>
                <w:left w:val="none" w:sz="0" w:space="0" w:color="auto"/>
                <w:bottom w:val="none" w:sz="0" w:space="0" w:color="auto"/>
                <w:right w:val="none" w:sz="0" w:space="0" w:color="auto"/>
              </w:divBdr>
            </w:div>
            <w:div w:id="676344630">
              <w:marLeft w:val="0"/>
              <w:marRight w:val="0"/>
              <w:marTop w:val="0"/>
              <w:marBottom w:val="0"/>
              <w:divBdr>
                <w:top w:val="none" w:sz="0" w:space="0" w:color="auto"/>
                <w:left w:val="none" w:sz="0" w:space="0" w:color="auto"/>
                <w:bottom w:val="none" w:sz="0" w:space="0" w:color="auto"/>
                <w:right w:val="none" w:sz="0" w:space="0" w:color="auto"/>
              </w:divBdr>
            </w:div>
            <w:div w:id="966273407">
              <w:marLeft w:val="0"/>
              <w:marRight w:val="0"/>
              <w:marTop w:val="0"/>
              <w:marBottom w:val="0"/>
              <w:divBdr>
                <w:top w:val="none" w:sz="0" w:space="0" w:color="auto"/>
                <w:left w:val="none" w:sz="0" w:space="0" w:color="auto"/>
                <w:bottom w:val="none" w:sz="0" w:space="0" w:color="auto"/>
                <w:right w:val="none" w:sz="0" w:space="0" w:color="auto"/>
              </w:divBdr>
            </w:div>
            <w:div w:id="1938438239">
              <w:marLeft w:val="0"/>
              <w:marRight w:val="0"/>
              <w:marTop w:val="0"/>
              <w:marBottom w:val="0"/>
              <w:divBdr>
                <w:top w:val="none" w:sz="0" w:space="0" w:color="auto"/>
                <w:left w:val="none" w:sz="0" w:space="0" w:color="auto"/>
                <w:bottom w:val="none" w:sz="0" w:space="0" w:color="auto"/>
                <w:right w:val="none" w:sz="0" w:space="0" w:color="auto"/>
              </w:divBdr>
            </w:div>
            <w:div w:id="824324212">
              <w:marLeft w:val="0"/>
              <w:marRight w:val="0"/>
              <w:marTop w:val="0"/>
              <w:marBottom w:val="0"/>
              <w:divBdr>
                <w:top w:val="none" w:sz="0" w:space="0" w:color="auto"/>
                <w:left w:val="none" w:sz="0" w:space="0" w:color="auto"/>
                <w:bottom w:val="none" w:sz="0" w:space="0" w:color="auto"/>
                <w:right w:val="none" w:sz="0" w:space="0" w:color="auto"/>
              </w:divBdr>
            </w:div>
            <w:div w:id="1735930528">
              <w:marLeft w:val="0"/>
              <w:marRight w:val="0"/>
              <w:marTop w:val="0"/>
              <w:marBottom w:val="0"/>
              <w:divBdr>
                <w:top w:val="none" w:sz="0" w:space="0" w:color="auto"/>
                <w:left w:val="none" w:sz="0" w:space="0" w:color="auto"/>
                <w:bottom w:val="none" w:sz="0" w:space="0" w:color="auto"/>
                <w:right w:val="none" w:sz="0" w:space="0" w:color="auto"/>
              </w:divBdr>
            </w:div>
            <w:div w:id="1054965501">
              <w:marLeft w:val="0"/>
              <w:marRight w:val="0"/>
              <w:marTop w:val="0"/>
              <w:marBottom w:val="0"/>
              <w:divBdr>
                <w:top w:val="none" w:sz="0" w:space="0" w:color="auto"/>
                <w:left w:val="none" w:sz="0" w:space="0" w:color="auto"/>
                <w:bottom w:val="none" w:sz="0" w:space="0" w:color="auto"/>
                <w:right w:val="none" w:sz="0" w:space="0" w:color="auto"/>
              </w:divBdr>
            </w:div>
            <w:div w:id="1785224110">
              <w:marLeft w:val="0"/>
              <w:marRight w:val="0"/>
              <w:marTop w:val="0"/>
              <w:marBottom w:val="0"/>
              <w:divBdr>
                <w:top w:val="none" w:sz="0" w:space="0" w:color="auto"/>
                <w:left w:val="none" w:sz="0" w:space="0" w:color="auto"/>
                <w:bottom w:val="none" w:sz="0" w:space="0" w:color="auto"/>
                <w:right w:val="none" w:sz="0" w:space="0" w:color="auto"/>
              </w:divBdr>
            </w:div>
            <w:div w:id="1036197319">
              <w:marLeft w:val="0"/>
              <w:marRight w:val="0"/>
              <w:marTop w:val="0"/>
              <w:marBottom w:val="0"/>
              <w:divBdr>
                <w:top w:val="none" w:sz="0" w:space="0" w:color="auto"/>
                <w:left w:val="none" w:sz="0" w:space="0" w:color="auto"/>
                <w:bottom w:val="none" w:sz="0" w:space="0" w:color="auto"/>
                <w:right w:val="none" w:sz="0" w:space="0" w:color="auto"/>
              </w:divBdr>
            </w:div>
            <w:div w:id="1876579020">
              <w:marLeft w:val="0"/>
              <w:marRight w:val="0"/>
              <w:marTop w:val="0"/>
              <w:marBottom w:val="0"/>
              <w:divBdr>
                <w:top w:val="none" w:sz="0" w:space="0" w:color="auto"/>
                <w:left w:val="none" w:sz="0" w:space="0" w:color="auto"/>
                <w:bottom w:val="none" w:sz="0" w:space="0" w:color="auto"/>
                <w:right w:val="none" w:sz="0" w:space="0" w:color="auto"/>
              </w:divBdr>
            </w:div>
            <w:div w:id="2000956891">
              <w:marLeft w:val="0"/>
              <w:marRight w:val="0"/>
              <w:marTop w:val="0"/>
              <w:marBottom w:val="0"/>
              <w:divBdr>
                <w:top w:val="none" w:sz="0" w:space="0" w:color="auto"/>
                <w:left w:val="none" w:sz="0" w:space="0" w:color="auto"/>
                <w:bottom w:val="none" w:sz="0" w:space="0" w:color="auto"/>
                <w:right w:val="none" w:sz="0" w:space="0" w:color="auto"/>
              </w:divBdr>
            </w:div>
            <w:div w:id="1329796460">
              <w:marLeft w:val="0"/>
              <w:marRight w:val="0"/>
              <w:marTop w:val="0"/>
              <w:marBottom w:val="0"/>
              <w:divBdr>
                <w:top w:val="none" w:sz="0" w:space="0" w:color="auto"/>
                <w:left w:val="none" w:sz="0" w:space="0" w:color="auto"/>
                <w:bottom w:val="none" w:sz="0" w:space="0" w:color="auto"/>
                <w:right w:val="none" w:sz="0" w:space="0" w:color="auto"/>
              </w:divBdr>
            </w:div>
            <w:div w:id="1434781635">
              <w:marLeft w:val="0"/>
              <w:marRight w:val="0"/>
              <w:marTop w:val="0"/>
              <w:marBottom w:val="0"/>
              <w:divBdr>
                <w:top w:val="none" w:sz="0" w:space="0" w:color="auto"/>
                <w:left w:val="none" w:sz="0" w:space="0" w:color="auto"/>
                <w:bottom w:val="none" w:sz="0" w:space="0" w:color="auto"/>
                <w:right w:val="none" w:sz="0" w:space="0" w:color="auto"/>
              </w:divBdr>
            </w:div>
            <w:div w:id="1454472144">
              <w:marLeft w:val="0"/>
              <w:marRight w:val="0"/>
              <w:marTop w:val="0"/>
              <w:marBottom w:val="0"/>
              <w:divBdr>
                <w:top w:val="none" w:sz="0" w:space="0" w:color="auto"/>
                <w:left w:val="none" w:sz="0" w:space="0" w:color="auto"/>
                <w:bottom w:val="none" w:sz="0" w:space="0" w:color="auto"/>
                <w:right w:val="none" w:sz="0" w:space="0" w:color="auto"/>
              </w:divBdr>
            </w:div>
            <w:div w:id="2099668890">
              <w:marLeft w:val="0"/>
              <w:marRight w:val="0"/>
              <w:marTop w:val="0"/>
              <w:marBottom w:val="0"/>
              <w:divBdr>
                <w:top w:val="none" w:sz="0" w:space="0" w:color="auto"/>
                <w:left w:val="none" w:sz="0" w:space="0" w:color="auto"/>
                <w:bottom w:val="none" w:sz="0" w:space="0" w:color="auto"/>
                <w:right w:val="none" w:sz="0" w:space="0" w:color="auto"/>
              </w:divBdr>
            </w:div>
            <w:div w:id="873736709">
              <w:marLeft w:val="0"/>
              <w:marRight w:val="0"/>
              <w:marTop w:val="0"/>
              <w:marBottom w:val="0"/>
              <w:divBdr>
                <w:top w:val="none" w:sz="0" w:space="0" w:color="auto"/>
                <w:left w:val="none" w:sz="0" w:space="0" w:color="auto"/>
                <w:bottom w:val="none" w:sz="0" w:space="0" w:color="auto"/>
                <w:right w:val="none" w:sz="0" w:space="0" w:color="auto"/>
              </w:divBdr>
            </w:div>
            <w:div w:id="436604243">
              <w:marLeft w:val="0"/>
              <w:marRight w:val="0"/>
              <w:marTop w:val="0"/>
              <w:marBottom w:val="0"/>
              <w:divBdr>
                <w:top w:val="none" w:sz="0" w:space="0" w:color="auto"/>
                <w:left w:val="none" w:sz="0" w:space="0" w:color="auto"/>
                <w:bottom w:val="none" w:sz="0" w:space="0" w:color="auto"/>
                <w:right w:val="none" w:sz="0" w:space="0" w:color="auto"/>
              </w:divBdr>
            </w:div>
            <w:div w:id="798959809">
              <w:marLeft w:val="0"/>
              <w:marRight w:val="0"/>
              <w:marTop w:val="0"/>
              <w:marBottom w:val="0"/>
              <w:divBdr>
                <w:top w:val="none" w:sz="0" w:space="0" w:color="auto"/>
                <w:left w:val="none" w:sz="0" w:space="0" w:color="auto"/>
                <w:bottom w:val="none" w:sz="0" w:space="0" w:color="auto"/>
                <w:right w:val="none" w:sz="0" w:space="0" w:color="auto"/>
              </w:divBdr>
            </w:div>
            <w:div w:id="2002998939">
              <w:marLeft w:val="0"/>
              <w:marRight w:val="0"/>
              <w:marTop w:val="0"/>
              <w:marBottom w:val="0"/>
              <w:divBdr>
                <w:top w:val="none" w:sz="0" w:space="0" w:color="auto"/>
                <w:left w:val="none" w:sz="0" w:space="0" w:color="auto"/>
                <w:bottom w:val="none" w:sz="0" w:space="0" w:color="auto"/>
                <w:right w:val="none" w:sz="0" w:space="0" w:color="auto"/>
              </w:divBdr>
            </w:div>
            <w:div w:id="215514126">
              <w:marLeft w:val="0"/>
              <w:marRight w:val="0"/>
              <w:marTop w:val="0"/>
              <w:marBottom w:val="0"/>
              <w:divBdr>
                <w:top w:val="none" w:sz="0" w:space="0" w:color="auto"/>
                <w:left w:val="none" w:sz="0" w:space="0" w:color="auto"/>
                <w:bottom w:val="none" w:sz="0" w:space="0" w:color="auto"/>
                <w:right w:val="none" w:sz="0" w:space="0" w:color="auto"/>
              </w:divBdr>
            </w:div>
            <w:div w:id="1294365751">
              <w:marLeft w:val="0"/>
              <w:marRight w:val="0"/>
              <w:marTop w:val="0"/>
              <w:marBottom w:val="0"/>
              <w:divBdr>
                <w:top w:val="none" w:sz="0" w:space="0" w:color="auto"/>
                <w:left w:val="none" w:sz="0" w:space="0" w:color="auto"/>
                <w:bottom w:val="none" w:sz="0" w:space="0" w:color="auto"/>
                <w:right w:val="none" w:sz="0" w:space="0" w:color="auto"/>
              </w:divBdr>
            </w:div>
            <w:div w:id="263611365">
              <w:marLeft w:val="0"/>
              <w:marRight w:val="0"/>
              <w:marTop w:val="0"/>
              <w:marBottom w:val="0"/>
              <w:divBdr>
                <w:top w:val="none" w:sz="0" w:space="0" w:color="auto"/>
                <w:left w:val="none" w:sz="0" w:space="0" w:color="auto"/>
                <w:bottom w:val="none" w:sz="0" w:space="0" w:color="auto"/>
                <w:right w:val="none" w:sz="0" w:space="0" w:color="auto"/>
              </w:divBdr>
            </w:div>
            <w:div w:id="2032218827">
              <w:marLeft w:val="0"/>
              <w:marRight w:val="0"/>
              <w:marTop w:val="0"/>
              <w:marBottom w:val="0"/>
              <w:divBdr>
                <w:top w:val="none" w:sz="0" w:space="0" w:color="auto"/>
                <w:left w:val="none" w:sz="0" w:space="0" w:color="auto"/>
                <w:bottom w:val="none" w:sz="0" w:space="0" w:color="auto"/>
                <w:right w:val="none" w:sz="0" w:space="0" w:color="auto"/>
              </w:divBdr>
            </w:div>
            <w:div w:id="685179991">
              <w:marLeft w:val="0"/>
              <w:marRight w:val="0"/>
              <w:marTop w:val="0"/>
              <w:marBottom w:val="0"/>
              <w:divBdr>
                <w:top w:val="none" w:sz="0" w:space="0" w:color="auto"/>
                <w:left w:val="none" w:sz="0" w:space="0" w:color="auto"/>
                <w:bottom w:val="none" w:sz="0" w:space="0" w:color="auto"/>
                <w:right w:val="none" w:sz="0" w:space="0" w:color="auto"/>
              </w:divBdr>
            </w:div>
            <w:div w:id="3367642">
              <w:marLeft w:val="0"/>
              <w:marRight w:val="0"/>
              <w:marTop w:val="0"/>
              <w:marBottom w:val="0"/>
              <w:divBdr>
                <w:top w:val="none" w:sz="0" w:space="0" w:color="auto"/>
                <w:left w:val="none" w:sz="0" w:space="0" w:color="auto"/>
                <w:bottom w:val="none" w:sz="0" w:space="0" w:color="auto"/>
                <w:right w:val="none" w:sz="0" w:space="0" w:color="auto"/>
              </w:divBdr>
            </w:div>
            <w:div w:id="1603489018">
              <w:marLeft w:val="0"/>
              <w:marRight w:val="0"/>
              <w:marTop w:val="0"/>
              <w:marBottom w:val="0"/>
              <w:divBdr>
                <w:top w:val="none" w:sz="0" w:space="0" w:color="auto"/>
                <w:left w:val="none" w:sz="0" w:space="0" w:color="auto"/>
                <w:bottom w:val="none" w:sz="0" w:space="0" w:color="auto"/>
                <w:right w:val="none" w:sz="0" w:space="0" w:color="auto"/>
              </w:divBdr>
            </w:div>
            <w:div w:id="777334375">
              <w:marLeft w:val="0"/>
              <w:marRight w:val="0"/>
              <w:marTop w:val="0"/>
              <w:marBottom w:val="0"/>
              <w:divBdr>
                <w:top w:val="none" w:sz="0" w:space="0" w:color="auto"/>
                <w:left w:val="none" w:sz="0" w:space="0" w:color="auto"/>
                <w:bottom w:val="none" w:sz="0" w:space="0" w:color="auto"/>
                <w:right w:val="none" w:sz="0" w:space="0" w:color="auto"/>
              </w:divBdr>
            </w:div>
            <w:div w:id="749814008">
              <w:marLeft w:val="0"/>
              <w:marRight w:val="0"/>
              <w:marTop w:val="0"/>
              <w:marBottom w:val="0"/>
              <w:divBdr>
                <w:top w:val="none" w:sz="0" w:space="0" w:color="auto"/>
                <w:left w:val="none" w:sz="0" w:space="0" w:color="auto"/>
                <w:bottom w:val="none" w:sz="0" w:space="0" w:color="auto"/>
                <w:right w:val="none" w:sz="0" w:space="0" w:color="auto"/>
              </w:divBdr>
            </w:div>
            <w:div w:id="391776152">
              <w:marLeft w:val="0"/>
              <w:marRight w:val="0"/>
              <w:marTop w:val="0"/>
              <w:marBottom w:val="0"/>
              <w:divBdr>
                <w:top w:val="none" w:sz="0" w:space="0" w:color="auto"/>
                <w:left w:val="none" w:sz="0" w:space="0" w:color="auto"/>
                <w:bottom w:val="none" w:sz="0" w:space="0" w:color="auto"/>
                <w:right w:val="none" w:sz="0" w:space="0" w:color="auto"/>
              </w:divBdr>
            </w:div>
            <w:div w:id="1389648785">
              <w:marLeft w:val="0"/>
              <w:marRight w:val="0"/>
              <w:marTop w:val="0"/>
              <w:marBottom w:val="0"/>
              <w:divBdr>
                <w:top w:val="none" w:sz="0" w:space="0" w:color="auto"/>
                <w:left w:val="none" w:sz="0" w:space="0" w:color="auto"/>
                <w:bottom w:val="none" w:sz="0" w:space="0" w:color="auto"/>
                <w:right w:val="none" w:sz="0" w:space="0" w:color="auto"/>
              </w:divBdr>
            </w:div>
            <w:div w:id="1624337824">
              <w:marLeft w:val="0"/>
              <w:marRight w:val="0"/>
              <w:marTop w:val="0"/>
              <w:marBottom w:val="0"/>
              <w:divBdr>
                <w:top w:val="none" w:sz="0" w:space="0" w:color="auto"/>
                <w:left w:val="none" w:sz="0" w:space="0" w:color="auto"/>
                <w:bottom w:val="none" w:sz="0" w:space="0" w:color="auto"/>
                <w:right w:val="none" w:sz="0" w:space="0" w:color="auto"/>
              </w:divBdr>
            </w:div>
            <w:div w:id="688022490">
              <w:marLeft w:val="0"/>
              <w:marRight w:val="0"/>
              <w:marTop w:val="0"/>
              <w:marBottom w:val="0"/>
              <w:divBdr>
                <w:top w:val="none" w:sz="0" w:space="0" w:color="auto"/>
                <w:left w:val="none" w:sz="0" w:space="0" w:color="auto"/>
                <w:bottom w:val="none" w:sz="0" w:space="0" w:color="auto"/>
                <w:right w:val="none" w:sz="0" w:space="0" w:color="auto"/>
              </w:divBdr>
            </w:div>
            <w:div w:id="909654321">
              <w:marLeft w:val="0"/>
              <w:marRight w:val="0"/>
              <w:marTop w:val="0"/>
              <w:marBottom w:val="0"/>
              <w:divBdr>
                <w:top w:val="none" w:sz="0" w:space="0" w:color="auto"/>
                <w:left w:val="none" w:sz="0" w:space="0" w:color="auto"/>
                <w:bottom w:val="none" w:sz="0" w:space="0" w:color="auto"/>
                <w:right w:val="none" w:sz="0" w:space="0" w:color="auto"/>
              </w:divBdr>
            </w:div>
            <w:div w:id="863443482">
              <w:marLeft w:val="0"/>
              <w:marRight w:val="0"/>
              <w:marTop w:val="0"/>
              <w:marBottom w:val="0"/>
              <w:divBdr>
                <w:top w:val="none" w:sz="0" w:space="0" w:color="auto"/>
                <w:left w:val="none" w:sz="0" w:space="0" w:color="auto"/>
                <w:bottom w:val="none" w:sz="0" w:space="0" w:color="auto"/>
                <w:right w:val="none" w:sz="0" w:space="0" w:color="auto"/>
              </w:divBdr>
            </w:div>
            <w:div w:id="1462187851">
              <w:marLeft w:val="0"/>
              <w:marRight w:val="0"/>
              <w:marTop w:val="0"/>
              <w:marBottom w:val="0"/>
              <w:divBdr>
                <w:top w:val="none" w:sz="0" w:space="0" w:color="auto"/>
                <w:left w:val="none" w:sz="0" w:space="0" w:color="auto"/>
                <w:bottom w:val="none" w:sz="0" w:space="0" w:color="auto"/>
                <w:right w:val="none" w:sz="0" w:space="0" w:color="auto"/>
              </w:divBdr>
            </w:div>
            <w:div w:id="1466388270">
              <w:marLeft w:val="0"/>
              <w:marRight w:val="0"/>
              <w:marTop w:val="0"/>
              <w:marBottom w:val="0"/>
              <w:divBdr>
                <w:top w:val="none" w:sz="0" w:space="0" w:color="auto"/>
                <w:left w:val="none" w:sz="0" w:space="0" w:color="auto"/>
                <w:bottom w:val="none" w:sz="0" w:space="0" w:color="auto"/>
                <w:right w:val="none" w:sz="0" w:space="0" w:color="auto"/>
              </w:divBdr>
            </w:div>
            <w:div w:id="748772452">
              <w:marLeft w:val="0"/>
              <w:marRight w:val="0"/>
              <w:marTop w:val="0"/>
              <w:marBottom w:val="0"/>
              <w:divBdr>
                <w:top w:val="none" w:sz="0" w:space="0" w:color="auto"/>
                <w:left w:val="none" w:sz="0" w:space="0" w:color="auto"/>
                <w:bottom w:val="none" w:sz="0" w:space="0" w:color="auto"/>
                <w:right w:val="none" w:sz="0" w:space="0" w:color="auto"/>
              </w:divBdr>
            </w:div>
            <w:div w:id="470171402">
              <w:marLeft w:val="0"/>
              <w:marRight w:val="0"/>
              <w:marTop w:val="0"/>
              <w:marBottom w:val="0"/>
              <w:divBdr>
                <w:top w:val="none" w:sz="0" w:space="0" w:color="auto"/>
                <w:left w:val="none" w:sz="0" w:space="0" w:color="auto"/>
                <w:bottom w:val="none" w:sz="0" w:space="0" w:color="auto"/>
                <w:right w:val="none" w:sz="0" w:space="0" w:color="auto"/>
              </w:divBdr>
            </w:div>
            <w:div w:id="46222725">
              <w:marLeft w:val="0"/>
              <w:marRight w:val="0"/>
              <w:marTop w:val="0"/>
              <w:marBottom w:val="0"/>
              <w:divBdr>
                <w:top w:val="none" w:sz="0" w:space="0" w:color="auto"/>
                <w:left w:val="none" w:sz="0" w:space="0" w:color="auto"/>
                <w:bottom w:val="none" w:sz="0" w:space="0" w:color="auto"/>
                <w:right w:val="none" w:sz="0" w:space="0" w:color="auto"/>
              </w:divBdr>
            </w:div>
            <w:div w:id="97680555">
              <w:marLeft w:val="0"/>
              <w:marRight w:val="0"/>
              <w:marTop w:val="0"/>
              <w:marBottom w:val="0"/>
              <w:divBdr>
                <w:top w:val="none" w:sz="0" w:space="0" w:color="auto"/>
                <w:left w:val="none" w:sz="0" w:space="0" w:color="auto"/>
                <w:bottom w:val="none" w:sz="0" w:space="0" w:color="auto"/>
                <w:right w:val="none" w:sz="0" w:space="0" w:color="auto"/>
              </w:divBdr>
            </w:div>
            <w:div w:id="1807505895">
              <w:marLeft w:val="0"/>
              <w:marRight w:val="0"/>
              <w:marTop w:val="0"/>
              <w:marBottom w:val="0"/>
              <w:divBdr>
                <w:top w:val="none" w:sz="0" w:space="0" w:color="auto"/>
                <w:left w:val="none" w:sz="0" w:space="0" w:color="auto"/>
                <w:bottom w:val="none" w:sz="0" w:space="0" w:color="auto"/>
                <w:right w:val="none" w:sz="0" w:space="0" w:color="auto"/>
              </w:divBdr>
            </w:div>
            <w:div w:id="219902394">
              <w:marLeft w:val="0"/>
              <w:marRight w:val="0"/>
              <w:marTop w:val="0"/>
              <w:marBottom w:val="0"/>
              <w:divBdr>
                <w:top w:val="none" w:sz="0" w:space="0" w:color="auto"/>
                <w:left w:val="none" w:sz="0" w:space="0" w:color="auto"/>
                <w:bottom w:val="none" w:sz="0" w:space="0" w:color="auto"/>
                <w:right w:val="none" w:sz="0" w:space="0" w:color="auto"/>
              </w:divBdr>
            </w:div>
            <w:div w:id="2912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jpg"/><Relationship Id="rId3" Type="http://schemas.openxmlformats.org/officeDocument/2006/relationships/numbering" Target="numbering.xml"/><Relationship Id="rId21" Type="http://schemas.openxmlformats.org/officeDocument/2006/relationships/hyperlink" Target="https://math.libretexts.org/Bookshelves/Combinatorics_and_Discrete_Mathematics/Elementary_Number_Theory_(Raji)/03%3A_Congruences/3.04%3A_The_Chinese_Remainder_Theorem"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s://crypto.stanford.edu/pbc/notes/numbertheory/cr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mathworld.wolfram.com/ChineseRemainderTheorem.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0</TotalTime>
  <Pages>6</Pages>
  <Words>2144</Words>
  <Characters>12104</Characters>
  <Application>Microsoft Office Word</Application>
  <DocSecurity>0</DocSecurity>
  <Lines>100</Lines>
  <Paragraphs>28</Paragraphs>
  <ScaleCrop>false</ScaleCrop>
  <Company>Licence Owner</Company>
  <LinksUpToDate>false</LinksUpToDate>
  <CharactersWithSpaces>14220</CharactersWithSpaces>
  <SharedDoc>false</SharedDoc>
  <HLinks>
    <vt:vector size="18" baseType="variant">
      <vt:variant>
        <vt:i4>2490369</vt:i4>
      </vt:variant>
      <vt:variant>
        <vt:i4>24</vt:i4>
      </vt:variant>
      <vt:variant>
        <vt:i4>0</vt:i4>
      </vt:variant>
      <vt:variant>
        <vt:i4>5</vt:i4>
      </vt:variant>
      <vt:variant>
        <vt:lpwstr>https://math.libretexts.org/Bookshelves/Combinatorics_and_Discrete_Mathematics/Elementary_Number_Theory_(Raji)/03%3A_Congruences/3.04%3A_The_Chinese_Remainder_Theorem</vt:lpwstr>
      </vt:variant>
      <vt:variant>
        <vt:lpwstr/>
      </vt:variant>
      <vt:variant>
        <vt:i4>8257657</vt:i4>
      </vt:variant>
      <vt:variant>
        <vt:i4>21</vt:i4>
      </vt:variant>
      <vt:variant>
        <vt:i4>0</vt:i4>
      </vt:variant>
      <vt:variant>
        <vt:i4>5</vt:i4>
      </vt:variant>
      <vt:variant>
        <vt:lpwstr>https://crypto.stanford.edu/pbc/notes/numbertheory/crt.html</vt:lpwstr>
      </vt:variant>
      <vt:variant>
        <vt:lpwstr/>
      </vt:variant>
      <vt:variant>
        <vt:i4>7471164</vt:i4>
      </vt:variant>
      <vt:variant>
        <vt:i4>18</vt:i4>
      </vt:variant>
      <vt:variant>
        <vt:i4>0</vt:i4>
      </vt:variant>
      <vt:variant>
        <vt:i4>5</vt:i4>
      </vt:variant>
      <vt:variant>
        <vt:lpwstr>https://mathworld.wolfram.com/ChineseRemainderTheorem.html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Lasal Hettiarachchi</cp:lastModifiedBy>
  <cp:revision>2</cp:revision>
  <cp:lastPrinted>2018-05-22T23:54:00Z</cp:lastPrinted>
  <dcterms:created xsi:type="dcterms:W3CDTF">2022-12-13T06:21:00Z</dcterms:created>
  <dcterms:modified xsi:type="dcterms:W3CDTF">2022-12-13T06:21:00Z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